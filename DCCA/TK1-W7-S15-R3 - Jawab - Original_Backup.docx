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27B82" w:rsidP="00B27B82" w:rsidRDefault="00B27B82" w14:paraId="2173D3E4" w14:textId="77777777">
      <w:pPr>
        <w:pStyle w:val="Heading2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 w:cs="Times New Roman"/>
          <w:color w:val="auto"/>
          <w:sz w:val="44"/>
          <w:szCs w:val="44"/>
        </w:rPr>
      </w:pPr>
    </w:p>
    <w:p w:rsidRPr="00B27B82" w:rsidR="003F3BBE" w:rsidP="00B27B82" w:rsidRDefault="00B27B82" w14:paraId="08DD30FF" w14:textId="08CFA82F">
      <w:pPr>
        <w:pStyle w:val="Heading2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 w:cs="Times New Roman"/>
          <w:b w:val="0"/>
          <w:bCs/>
          <w:color w:val="auto"/>
          <w:sz w:val="44"/>
          <w:szCs w:val="44"/>
        </w:rPr>
      </w:pPr>
      <w:r w:rsidRPr="00B27B82">
        <w:rPr>
          <w:rFonts w:ascii="Times New Roman" w:hAnsi="Times New Roman" w:cs="Times New Roman"/>
          <w:color w:val="auto"/>
          <w:sz w:val="44"/>
          <w:szCs w:val="44"/>
        </w:rPr>
        <w:t>TUGAS KELOMPOK KE-1</w:t>
      </w:r>
      <w:r>
        <w:rPr>
          <w:rFonts w:ascii="Times New Roman" w:hAnsi="Times New Roman" w:cs="Times New Roman"/>
          <w:color w:val="auto"/>
          <w:sz w:val="44"/>
          <w:szCs w:val="44"/>
        </w:rPr>
        <w:t xml:space="preserve"> </w:t>
      </w:r>
      <w:r w:rsidRPr="00B27B82">
        <w:rPr>
          <w:rFonts w:ascii="Times New Roman" w:hAnsi="Times New Roman" w:cs="Times New Roman"/>
          <w:bCs/>
          <w:color w:val="auto"/>
          <w:sz w:val="44"/>
          <w:szCs w:val="44"/>
        </w:rPr>
        <w:t>WEEK 7</w:t>
      </w:r>
    </w:p>
    <w:p w:rsidRPr="002B3619" w:rsidR="00B27B82" w:rsidP="00B27B82" w:rsidRDefault="00B27B82" w14:paraId="1D352E58" w14:textId="330CB02E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00B27B82">
        <w:rPr>
          <w:rFonts w:ascii="Times New Roman" w:hAnsi="Times New Roman" w:eastAsia="Times New Roman" w:cs="Times New Roman"/>
          <w:b/>
          <w:bCs/>
          <w:sz w:val="44"/>
          <w:szCs w:val="44"/>
        </w:rPr>
        <w:t>ALGORITHM AND PROGRAMMING</w:t>
      </w:r>
      <w:r w:rsidRPr="002B3619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5DCD74E9" wp14:editId="2E0AEC02">
            <wp:extent cx="2242955" cy="1575352"/>
            <wp:effectExtent l="0" t="0" r="5080" b="6350"/>
            <wp:docPr id="1" name="image1.jp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for a universit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753" cy="1579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2B3619" w:rsidR="00B27B82" w:rsidP="00B27B82" w:rsidRDefault="00B27B82" w14:paraId="340F26E7" w14:textId="77777777">
      <w:pPr>
        <w:spacing w:line="360" w:lineRule="auto"/>
        <w:rPr>
          <w:rFonts w:ascii="Times New Roman" w:hAnsi="Times New Roman" w:eastAsia="Times New Roman" w:cs="Times New Roman"/>
        </w:rPr>
      </w:pPr>
    </w:p>
    <w:p w:rsidRPr="002B3619" w:rsidR="00B27B82" w:rsidP="00B27B82" w:rsidRDefault="00B27B82" w14:paraId="01E27702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</w:p>
    <w:p w:rsidRPr="002B3619" w:rsidR="00B27B82" w:rsidP="00B27B82" w:rsidRDefault="00B27B82" w14:paraId="67FC3B80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2B3619">
        <w:rPr>
          <w:rFonts w:ascii="Times New Roman" w:hAnsi="Times New Roman" w:eastAsia="Times New Roman" w:cs="Times New Roman"/>
          <w:sz w:val="28"/>
          <w:szCs w:val="28"/>
        </w:rPr>
        <w:t>Oleh:</w:t>
      </w:r>
    </w:p>
    <w:p w:rsidRPr="002B3619" w:rsidR="00B27B82" w:rsidP="00B27B82" w:rsidRDefault="00B27B82" w14:paraId="52838B0C" w14:textId="57EF78B4">
      <w:pPr>
        <w:spacing w:after="0" w:line="360" w:lineRule="auto"/>
        <w:jc w:val="center"/>
        <w:rPr>
          <w:rFonts w:ascii="Times New Roman" w:hAnsi="Times New Roman" w:eastAsia="Times New Roman" w:cs="Times New Roman"/>
        </w:rPr>
      </w:pPr>
      <w:proofErr w:type="spellStart"/>
      <w:r w:rsidRPr="002B3619">
        <w:rPr>
          <w:rFonts w:ascii="Times New Roman" w:hAnsi="Times New Roman" w:eastAsia="Times New Roman" w:cs="Times New Roman"/>
          <w:sz w:val="28"/>
          <w:szCs w:val="28"/>
        </w:rPr>
        <w:t>Kelas</w:t>
      </w:r>
      <w:proofErr w:type="spellEnd"/>
      <w:r w:rsidRPr="002B3619">
        <w:rPr>
          <w:rFonts w:ascii="Times New Roman" w:hAnsi="Times New Roman" w:eastAsia="Times New Roman" w:cs="Times New Roman"/>
          <w:sz w:val="28"/>
          <w:szCs w:val="28"/>
        </w:rPr>
        <w:t>:</w:t>
      </w:r>
      <w:r w:rsidR="00E33D6F">
        <w:rPr>
          <w:rFonts w:ascii="Times New Roman" w:hAnsi="Times New Roman" w:eastAsia="Times New Roman" w:cs="Times New Roman"/>
          <w:sz w:val="28"/>
          <w:szCs w:val="28"/>
        </w:rPr>
        <w:t xml:space="preserve"> Group 1 - </w:t>
      </w:r>
      <w:r w:rsidRPr="002B3619">
        <w:rPr>
          <w:rFonts w:ascii="Times New Roman" w:hAnsi="Times New Roman" w:eastAsia="Times New Roman" w:cs="Times New Roman"/>
          <w:sz w:val="28"/>
          <w:szCs w:val="28"/>
        </w:rPr>
        <w:t xml:space="preserve"> DCCA - LEC</w:t>
      </w:r>
    </w:p>
    <w:p w:rsidRPr="002B3619" w:rsidR="00B27B82" w:rsidP="00B27B82" w:rsidRDefault="00B27B82" w14:paraId="1B7A2B45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Pr="002B3619" w:rsidR="00B27B82" w:rsidP="00B27B82" w:rsidRDefault="00B27B82" w14:paraId="38DABCB9" w14:textId="77777777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002B3619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NIM dan Nama </w:t>
      </w:r>
      <w:proofErr w:type="spellStart"/>
      <w:r w:rsidRPr="002B3619">
        <w:rPr>
          <w:rFonts w:ascii="Times New Roman" w:hAnsi="Times New Roman" w:eastAsia="Times New Roman" w:cs="Times New Roman"/>
          <w:b/>
          <w:bCs/>
          <w:sz w:val="28"/>
          <w:szCs w:val="28"/>
        </w:rPr>
        <w:t>Anggota</w:t>
      </w:r>
      <w:proofErr w:type="spellEnd"/>
      <w:r w:rsidRPr="002B3619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2B3619">
        <w:rPr>
          <w:rFonts w:ascii="Times New Roman" w:hAnsi="Times New Roman" w:eastAsia="Times New Roman" w:cs="Times New Roman"/>
          <w:b/>
          <w:bCs/>
          <w:sz w:val="28"/>
          <w:szCs w:val="28"/>
        </w:rPr>
        <w:t>Kelompok</w:t>
      </w:r>
      <w:proofErr w:type="spellEnd"/>
    </w:p>
    <w:p w:rsidRPr="00B27B82" w:rsidR="00B27B82" w:rsidP="00B27B82" w:rsidRDefault="00B27B82" w14:paraId="3A86EA10" w14:textId="3BE2BF1D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0B27B82">
        <w:rPr>
          <w:rFonts w:ascii="Times New Roman" w:hAnsi="Times New Roman" w:eastAsia="Times New Roman" w:cs="Times New Roman"/>
          <w:sz w:val="28"/>
          <w:szCs w:val="28"/>
        </w:rPr>
        <w:t>3002885750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>- ABRAM JANUAR PUTRA WIBOWO</w:t>
      </w:r>
    </w:p>
    <w:p w:rsidRPr="00B27B82" w:rsidR="00B27B82" w:rsidP="00B27B82" w:rsidRDefault="00B27B82" w14:paraId="3DC61756" w14:textId="4251C617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0B27B82">
        <w:rPr>
          <w:rFonts w:ascii="Times New Roman" w:hAnsi="Times New Roman" w:eastAsia="Times New Roman" w:cs="Times New Roman"/>
          <w:sz w:val="28"/>
          <w:szCs w:val="28"/>
        </w:rPr>
        <w:t>3002924032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>- ARSYAN QASTHARI</w:t>
      </w:r>
    </w:p>
    <w:p w:rsidRPr="00B27B82" w:rsidR="00B27B82" w:rsidP="00B27B82" w:rsidRDefault="00B27B82" w14:paraId="54C85739" w14:textId="0108EDD1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0B27B82">
        <w:rPr>
          <w:rFonts w:ascii="Times New Roman" w:hAnsi="Times New Roman" w:eastAsia="Times New Roman" w:cs="Times New Roman"/>
          <w:sz w:val="28"/>
          <w:szCs w:val="28"/>
        </w:rPr>
        <w:t>3002887011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 xml:space="preserve">- CHANDRA PERDIANSYAH </w:t>
      </w:r>
    </w:p>
    <w:p w:rsidRPr="00B27B82" w:rsidR="00B27B82" w:rsidP="00B27B82" w:rsidRDefault="00B27B82" w14:paraId="50E5AE5C" w14:textId="1760CBFD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hAnsi="Times New Roman" w:eastAsia="Times New Roman" w:cs="Times New Roman"/>
          <w:sz w:val="28"/>
          <w:szCs w:val="28"/>
          <w:lang w:val="en-ID"/>
        </w:rPr>
      </w:pPr>
      <w:r w:rsidRPr="00B27B82">
        <w:rPr>
          <w:rFonts w:ascii="Times New Roman" w:hAnsi="Times New Roman" w:eastAsia="Times New Roman" w:cs="Times New Roman"/>
          <w:sz w:val="28"/>
          <w:szCs w:val="28"/>
        </w:rPr>
        <w:t>3002915305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B27B82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00B27B82">
        <w:rPr>
          <w:rFonts w:ascii="Times New Roman" w:hAnsi="Times New Roman" w:eastAsia="Times New Roman" w:cs="Times New Roman"/>
          <w:sz w:val="28"/>
          <w:szCs w:val="28"/>
          <w:lang w:val="en-ID"/>
        </w:rPr>
        <w:t>FARIZAN SIDQI</w:t>
      </w:r>
    </w:p>
    <w:p w:rsidR="00B27B82" w:rsidP="623C98A8" w:rsidRDefault="00B27B82" w14:paraId="510115CF" w14:textId="4D5550C2">
      <w:pPr>
        <w:pStyle w:val="ListParagraph"/>
        <w:shd w:val="clear" w:color="auto" w:fill="auto"/>
        <w:spacing w:after="160"/>
        <w:ind w:left="1701"/>
        <w:jc w:val="left"/>
        <w:rPr>
          <w:rFonts w:ascii="Times New Roman" w:hAnsi="Times New Roman" w:eastAsia="Times New Roman" w:cs="Times New Roman"/>
          <w:strike w:val="1"/>
          <w:sz w:val="28"/>
          <w:szCs w:val="28"/>
          <w:highlight w:val="yellow"/>
        </w:rPr>
      </w:pPr>
      <w:r w:rsidRPr="623C98A8" w:rsidR="623C98A8">
        <w:rPr>
          <w:rFonts w:ascii="Times New Roman" w:hAnsi="Times New Roman" w:eastAsia="Times New Roman" w:cs="Times New Roman"/>
          <w:strike w:val="1"/>
          <w:sz w:val="28"/>
          <w:szCs w:val="28"/>
          <w:highlight w:val="yellow"/>
        </w:rPr>
        <w:t>2702358821</w:t>
      </w:r>
      <w:r w:rsidRPr="623C98A8" w:rsidR="623C98A8">
        <w:rPr>
          <w:rFonts w:ascii="Times New Roman" w:hAnsi="Times New Roman" w:eastAsia="Times New Roman" w:cs="Times New Roman"/>
          <w:strike w:val="1"/>
          <w:sz w:val="28"/>
          <w:szCs w:val="28"/>
          <w:highlight w:val="yellow"/>
        </w:rPr>
        <w:t xml:space="preserve"> </w:t>
      </w:r>
      <w:r w:rsidRPr="623C98A8" w:rsidR="623C98A8">
        <w:rPr>
          <w:rFonts w:ascii="Times New Roman" w:hAnsi="Times New Roman" w:eastAsia="Times New Roman" w:cs="Times New Roman"/>
          <w:strike w:val="1"/>
          <w:sz w:val="28"/>
          <w:szCs w:val="28"/>
          <w:highlight w:val="yellow"/>
        </w:rPr>
        <w:t>–</w:t>
      </w:r>
      <w:r w:rsidRPr="623C98A8" w:rsidR="623C98A8">
        <w:rPr>
          <w:rFonts w:ascii="Times New Roman" w:hAnsi="Times New Roman" w:eastAsia="Times New Roman" w:cs="Times New Roman"/>
          <w:strike w:val="1"/>
          <w:sz w:val="28"/>
          <w:szCs w:val="28"/>
          <w:highlight w:val="yellow"/>
        </w:rPr>
        <w:t xml:space="preserve"> </w:t>
      </w:r>
      <w:r w:rsidRPr="623C98A8" w:rsidR="623C98A8">
        <w:rPr>
          <w:rFonts w:ascii="Times New Roman" w:hAnsi="Times New Roman" w:eastAsia="Times New Roman" w:cs="Times New Roman"/>
          <w:strike w:val="1"/>
          <w:sz w:val="28"/>
          <w:szCs w:val="28"/>
          <w:highlight w:val="yellow"/>
        </w:rPr>
        <w:t>MUDIANTO</w:t>
      </w:r>
    </w:p>
    <w:p w:rsidR="00B27B82" w:rsidP="00B27B82" w:rsidRDefault="00B27B82" w14:paraId="4AC8001A" w14:textId="77777777">
      <w:pPr>
        <w:shd w:val="clear" w:color="auto" w:fill="auto"/>
        <w:spacing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Pr="00B27B82" w:rsidR="00B27B82" w:rsidP="064E04CC" w:rsidRDefault="00B27B82" w14:paraId="2A83076C" w14:textId="6CC67C77">
      <w:pPr>
        <w:pStyle w:val="Normal"/>
        <w:shd w:val="clear" w:color="auto" w:fill="auto"/>
        <w:spacing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00B27B82" w:rsidP="00B27B82" w:rsidRDefault="00B27B82" w14:paraId="6E209885" w14:textId="7777777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Pr="002B3619" w:rsidR="00B27B82" w:rsidP="00B27B82" w:rsidRDefault="00B27B82" w14:paraId="51D59017" w14:textId="467ABFE5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shd w:val="clear" w:color="auto" w:fill="C6C6C6"/>
        </w:rPr>
      </w:pPr>
      <w:proofErr w:type="spellStart"/>
      <w:r w:rsidRPr="002B3619">
        <w:rPr>
          <w:rFonts w:ascii="Times New Roman" w:hAnsi="Times New Roman" w:eastAsia="Times New Roman" w:cs="Times New Roman"/>
          <w:sz w:val="28"/>
          <w:szCs w:val="28"/>
        </w:rPr>
        <w:t>Binus</w:t>
      </w:r>
      <w:proofErr w:type="spellEnd"/>
      <w:r w:rsidRPr="002B3619">
        <w:rPr>
          <w:rFonts w:ascii="Times New Roman" w:hAnsi="Times New Roman" w:eastAsia="Times New Roman" w:cs="Times New Roman"/>
          <w:sz w:val="28"/>
          <w:szCs w:val="28"/>
        </w:rPr>
        <w:t xml:space="preserve"> University</w:t>
      </w:r>
      <w:r w:rsidRPr="64E15FA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Pr="002B3619" w:rsidR="00B27B82" w:rsidP="00B27B82" w:rsidRDefault="00B27B82" w14:paraId="0905978D" w14:textId="77777777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shd w:val="clear" w:color="auto" w:fill="C6C6C6"/>
        </w:rPr>
      </w:pPr>
      <w:r w:rsidRPr="002B3619">
        <w:rPr>
          <w:rFonts w:ascii="Times New Roman" w:hAnsi="Times New Roman" w:eastAsia="Times New Roman" w:cs="Times New Roman"/>
          <w:sz w:val="28"/>
          <w:szCs w:val="28"/>
        </w:rPr>
        <w:t xml:space="preserve">Semester </w:t>
      </w:r>
      <w:proofErr w:type="spellStart"/>
      <w:r w:rsidRPr="002B3619">
        <w:rPr>
          <w:rFonts w:ascii="Times New Roman" w:hAnsi="Times New Roman" w:eastAsia="Times New Roman" w:cs="Times New Roman"/>
          <w:sz w:val="28"/>
          <w:szCs w:val="28"/>
        </w:rPr>
        <w:t>Ganjil</w:t>
      </w:r>
      <w:proofErr w:type="spellEnd"/>
      <w:r w:rsidRPr="002B3619">
        <w:rPr>
          <w:rFonts w:ascii="Times New Roman" w:hAnsi="Times New Roman" w:eastAsia="Times New Roman" w:cs="Times New Roman"/>
          <w:sz w:val="28"/>
          <w:szCs w:val="28"/>
        </w:rPr>
        <w:t xml:space="preserve"> 2026/2027 </w:t>
      </w:r>
      <w:proofErr w:type="spellStart"/>
      <w:r w:rsidRPr="002B3619">
        <w:rPr>
          <w:rFonts w:ascii="Times New Roman" w:hAnsi="Times New Roman" w:eastAsia="Times New Roman" w:cs="Times New Roman"/>
          <w:sz w:val="28"/>
          <w:szCs w:val="28"/>
        </w:rPr>
        <w:t>Periode</w:t>
      </w:r>
      <w:proofErr w:type="spellEnd"/>
      <w:r w:rsidRPr="002B3619"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</w:p>
    <w:p w:rsidRPr="002B3619" w:rsidR="00B27B82" w:rsidP="00B27B82" w:rsidRDefault="00B27B82" w14:paraId="3693C3DB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B54620" w:rsidR="001E070B" w:rsidP="623C98A8" w:rsidRDefault="001E070B" w14:paraId="765149A2" w14:textId="77777777">
      <w:pPr>
        <w:pStyle w:val="NormalWeb"/>
        <w:ind w:left="426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623C98A8" w:rsidP="623C98A8" w:rsidRDefault="623C98A8" w14:paraId="06234D08" w14:textId="0AE479D1">
      <w:pPr>
        <w:pStyle w:val="NormalWeb"/>
        <w:ind w:left="426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623C98A8" w:rsidP="623C98A8" w:rsidRDefault="623C98A8" w14:paraId="653C09FF" w14:textId="2EFBC516">
      <w:pPr>
        <w:pStyle w:val="NormalWeb"/>
        <w:ind w:left="426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623C98A8" w:rsidP="623C98A8" w:rsidRDefault="623C98A8" w14:paraId="6D671D6E" w14:textId="5BC7D20E">
      <w:pPr>
        <w:pStyle w:val="NormalWeb"/>
        <w:ind w:left="426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623C98A8" w:rsidP="623C98A8" w:rsidRDefault="623C98A8" w14:paraId="65EC4245" w14:textId="54597588">
      <w:pPr>
        <w:pStyle w:val="NormalWeb"/>
        <w:ind w:left="426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623C98A8" w:rsidP="623C98A8" w:rsidRDefault="623C98A8" w14:paraId="6BE60F77" w14:textId="290DA6A8">
      <w:pPr>
        <w:shd w:val="clear" w:color="auto" w:fill="FAFAFA"/>
        <w:spacing w:before="0" w:beforeAutospacing="off" w:after="120" w:afterAutospacing="off" w:line="343" w:lineRule="auto"/>
        <w:jc w:val="center"/>
      </w:pPr>
      <w:r w:rsidRPr="623C98A8" w:rsidR="623C98A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Soal 2: Debug dan Analisis Program Sorting Perpustakaan (Bobot 40%)</w:t>
      </w:r>
    </w:p>
    <w:p w:rsidR="623C98A8" w:rsidP="623C98A8" w:rsidRDefault="623C98A8" w14:paraId="5AA6170F" w14:textId="6A3026D7">
      <w:pPr>
        <w:shd w:val="clear" w:color="auto" w:fill="FAFAFA"/>
        <w:spacing w:before="0" w:beforeAutospacing="off" w:after="120" w:afterAutospacing="off" w:line="343" w:lineRule="auto"/>
        <w:jc w:val="both"/>
      </w:pPr>
      <w:r w:rsidRPr="623C98A8" w:rsidR="623C98A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Deskripsi Tugas:</w:t>
      </w:r>
    </w:p>
    <w:p w:rsidR="623C98A8" w:rsidP="623C98A8" w:rsidRDefault="623C98A8" w14:paraId="4FEFBD71" w14:textId="5E9BB913">
      <w:pPr>
        <w:shd w:val="clear" w:color="auto" w:fill="FAFAFA"/>
        <w:spacing w:before="0" w:beforeAutospacing="off" w:after="120" w:afterAutospacing="off" w:line="343" w:lineRule="auto"/>
        <w:jc w:val="both"/>
      </w:pPr>
      <w:r w:rsidRPr="623C98A8" w:rsidR="623C98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Ibu Arini menemukan potongan kode lama untuk mengurutkan array tahun terbit koleksi, tetapi kode tersebut mengandung kesalahan sehingga hasil pengurutan tidak benar. Tugas tim Anda adalah:</w:t>
      </w:r>
    </w:p>
    <w:p w:rsidR="623C98A8" w:rsidP="623C98A8" w:rsidRDefault="623C98A8" w14:paraId="3277541F" w14:textId="0A30395E">
      <w:pPr>
        <w:pStyle w:val="ListParagraph"/>
        <w:shd w:val="clear" w:color="auto" w:fill="FAFAFA"/>
        <w:spacing w:before="0" w:beforeAutospacing="off" w:after="120" w:afterAutospacing="off" w:line="343" w:lineRule="auto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</w:pPr>
      <w:r w:rsidRPr="623C98A8" w:rsidR="623C98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Menemukan dan menjelaskan letak kesalahan.</w:t>
      </w:r>
    </w:p>
    <w:p w:rsidR="623C98A8" w:rsidP="623C98A8" w:rsidRDefault="623C98A8" w14:paraId="4DA8E065" w14:textId="054C6DD8">
      <w:pPr>
        <w:pStyle w:val="ListParagraph"/>
        <w:shd w:val="clear" w:color="auto" w:fill="FAFAFA"/>
        <w:spacing w:before="0" w:beforeAutospacing="off" w:after="120" w:afterAutospacing="off" w:line="343" w:lineRule="auto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</w:pPr>
      <w:r w:rsidRPr="623C98A8" w:rsidR="623C98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Memberikan versi fungsi sorting yang sudah diperbaiki.</w:t>
      </w:r>
    </w:p>
    <w:p w:rsidR="623C98A8" w:rsidP="623C98A8" w:rsidRDefault="623C98A8" w14:paraId="0DABFE0E" w14:textId="1F6E0C4B">
      <w:pPr>
        <w:pStyle w:val="ListParagraph"/>
        <w:shd w:val="clear" w:color="auto" w:fill="FAFAFA"/>
        <w:spacing w:before="0" w:beforeAutospacing="off" w:after="120" w:afterAutospacing="off" w:line="343" w:lineRule="auto"/>
        <w:jc w:val="both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</w:pPr>
      <w:r w:rsidRPr="623C98A8" w:rsidR="623C98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Membuat flowchart untuk logika sorting yang benar.</w:t>
      </w:r>
    </w:p>
    <w:p w:rsidR="623C98A8" w:rsidP="623C98A8" w:rsidRDefault="623C98A8" w14:paraId="77DF8B41" w14:textId="0E128EF0">
      <w:pPr>
        <w:jc w:val="left"/>
      </w:pPr>
      <w:r w:rsidRPr="623C98A8" w:rsidR="623C98A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2"/>
          <w:szCs w:val="22"/>
          <w:lang w:val="en-ID"/>
        </w:rPr>
        <w:t>Cuplikan Kode:</w:t>
      </w:r>
    </w:p>
    <w:p w:rsidR="623C98A8" w:rsidP="623C98A8" w:rsidRDefault="623C98A8" w14:paraId="4A853250" w14:textId="291D8759">
      <w:pPr>
        <w:pStyle w:val="NormalWeb"/>
        <w:ind w:left="426"/>
      </w:pPr>
      <w:r>
        <w:drawing>
          <wp:inline wp14:editId="02B6873A" wp14:anchorId="2AD4D1B1">
            <wp:extent cx="3863675" cy="5006774"/>
            <wp:effectExtent l="0" t="0" r="0" b="0"/>
            <wp:docPr id="1658275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275229" name="Picture 1658275229"/>
                    <pic:cNvPicPr/>
                  </pic:nvPicPr>
                  <pic:blipFill>
                    <a:blip xmlns:r="http://schemas.openxmlformats.org/officeDocument/2006/relationships" r:embed="rId64745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623C98A8">
        <w:rPr/>
        <w:t>Jawab :</w:t>
      </w:r>
      <w:r>
        <w:br/>
      </w:r>
      <w:r>
        <w:br/>
      </w:r>
      <w:r w:rsidR="623C98A8">
        <w:rPr/>
        <w:t xml:space="preserve">Hasil </w:t>
      </w:r>
      <w:r w:rsidR="623C98A8">
        <w:rPr/>
        <w:t>menunjukan</w:t>
      </w:r>
      <w:r w:rsidR="623C98A8">
        <w:rPr/>
        <w:t xml:space="preserve"> </w:t>
      </w:r>
      <w:r w:rsidR="623C98A8">
        <w:rPr/>
        <w:t>kesalahan</w:t>
      </w:r>
      <w:r w:rsidR="623C98A8">
        <w:rPr/>
        <w:t xml:space="preserve"> </w:t>
      </w:r>
      <w:r w:rsidR="623C98A8">
        <w:rPr/>
        <w:t>dimana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22 </w:t>
      </w:r>
      <w:r w:rsidR="623C98A8">
        <w:rPr/>
        <w:t>tidak</w:t>
      </w:r>
      <w:r w:rsidR="623C98A8">
        <w:rPr/>
        <w:t xml:space="preserve"> </w:t>
      </w:r>
      <w:r w:rsidR="623C98A8">
        <w:rPr/>
        <w:t>berada</w:t>
      </w:r>
      <w:r w:rsidR="623C98A8">
        <w:rPr/>
        <w:t xml:space="preserve"> pada </w:t>
      </w:r>
      <w:r w:rsidR="623C98A8">
        <w:rPr/>
        <w:t>posisi</w:t>
      </w:r>
      <w:r w:rsidR="623C98A8">
        <w:rPr/>
        <w:t xml:space="preserve"> yang </w:t>
      </w:r>
      <w:r w:rsidR="623C98A8">
        <w:rPr/>
        <w:t>benar.</w:t>
      </w:r>
      <w:r>
        <w:br/>
      </w:r>
      <w:r>
        <w:drawing>
          <wp:inline wp14:editId="59B66DF3" wp14:anchorId="3710A219">
            <wp:extent cx="2149026" cy="388654"/>
            <wp:effectExtent l="0" t="0" r="0" b="0"/>
            <wp:docPr id="1113587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587733" name="Picture 1113587733"/>
                    <pic:cNvPicPr/>
                  </pic:nvPicPr>
                  <pic:blipFill>
                    <a:blip xmlns:r="http://schemas.openxmlformats.org/officeDocument/2006/relationships" r:embed="rId1885511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23C98A8">
        <w:rPr/>
        <w:t xml:space="preserve">1. Letak </w:t>
      </w:r>
      <w:r w:rsidR="623C98A8">
        <w:rPr/>
        <w:t>Kesalahan</w:t>
      </w:r>
      <w:r w:rsidR="623C98A8">
        <w:rPr/>
        <w:t xml:space="preserve"> pada </w:t>
      </w:r>
      <w:r w:rsidR="623C98A8">
        <w:rPr/>
        <w:t>kode</w:t>
      </w:r>
      <w:r w:rsidR="623C98A8">
        <w:rPr/>
        <w:t xml:space="preserve"> :</w:t>
      </w:r>
    </w:p>
    <w:p w:rsidR="623C98A8" w:rsidP="623C98A8" w:rsidRDefault="623C98A8" w14:paraId="6AEEB231" w14:textId="5FC78D6C">
      <w:pPr>
        <w:pStyle w:val="NormalWeb"/>
        <w:suppressLineNumbers w:val="0"/>
        <w:shd w:val="clear" w:color="auto" w:fill="auto"/>
        <w:bidi w:val="0"/>
        <w:spacing w:beforeAutospacing="on" w:afterAutospacing="on" w:line="240" w:lineRule="auto"/>
        <w:ind w:left="786" w:right="0"/>
        <w:jc w:val="left"/>
        <w:rPr>
          <w:noProof w:val="0"/>
          <w:lang w:val="en-ID"/>
        </w:rPr>
      </w:pPr>
      <w:r>
        <w:drawing>
          <wp:inline wp14:editId="5A63C08A" wp14:anchorId="1F0A04F8">
            <wp:extent cx="3091809" cy="1679532"/>
            <wp:effectExtent l="0" t="0" r="0" b="0"/>
            <wp:docPr id="1729769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769038" name="Picture 1729769038"/>
                    <pic:cNvPicPr/>
                  </pic:nvPicPr>
                  <pic:blipFill>
                    <a:blip xmlns:r="http://schemas.openxmlformats.org/officeDocument/2006/relationships" r:embed="rId55059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85" t="15929" r="0" b="6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1809" cy="167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23C98A8">
        <w:rPr/>
        <w:t xml:space="preserve">A. </w:t>
      </w:r>
      <w:r w:rsidR="623C98A8">
        <w:rPr/>
        <w:t>Pahami</w:t>
      </w:r>
      <w:r w:rsidR="623C98A8">
        <w:rPr/>
        <w:t xml:space="preserve"> </w:t>
      </w:r>
      <w:r w:rsidR="623C98A8">
        <w:rPr/>
        <w:t>konsep</w:t>
      </w:r>
      <w:r w:rsidR="623C98A8">
        <w:rPr/>
        <w:t xml:space="preserve"> </w:t>
      </w:r>
      <w:r w:rsidR="623C98A8">
        <w:rPr/>
        <w:t>kerja</w:t>
      </w:r>
      <w:r w:rsidR="623C98A8">
        <w:rPr/>
        <w:t xml:space="preserve"> </w:t>
      </w:r>
      <w:r w:rsidR="623C98A8">
        <w:rPr/>
        <w:t>algoritma</w:t>
      </w:r>
      <w:r w:rsidR="623C98A8">
        <w:rPr/>
        <w:t xml:space="preserve"> </w:t>
      </w:r>
      <w:r>
        <w:br/>
      </w:r>
      <w:r w:rsidR="623C98A8">
        <w:rPr/>
        <w:t xml:space="preserve">Pada </w:t>
      </w:r>
      <w:r w:rsidR="623C98A8">
        <w:rPr/>
        <w:t>fungsi</w:t>
      </w:r>
      <w:r w:rsidR="623C98A8">
        <w:rPr/>
        <w:t xml:space="preserve"> </w:t>
      </w:r>
      <w:r w:rsidR="623C98A8">
        <w:rPr/>
        <w:t>ini</w:t>
      </w:r>
      <w:r w:rsidR="623C98A8">
        <w:rPr/>
        <w:t xml:space="preserve"> </w:t>
      </w:r>
      <w:r w:rsidR="623C98A8">
        <w:rPr/>
        <w:t>Algoritma</w:t>
      </w:r>
      <w:r w:rsidR="623C98A8">
        <w:rPr/>
        <w:t xml:space="preserve"> </w:t>
      </w:r>
      <w:r w:rsidR="623C98A8">
        <w:rPr/>
        <w:t>membandingkan</w:t>
      </w:r>
      <w:r w:rsidR="623C98A8">
        <w:rPr/>
        <w:t xml:space="preserve"> </w:t>
      </w:r>
      <w:r w:rsidR="623C98A8">
        <w:rPr/>
        <w:t>arr</w:t>
      </w:r>
      <w:r w:rsidR="623C98A8">
        <w:rPr/>
        <w:t xml:space="preserve">[j] </w:t>
      </w:r>
      <w:r w:rsidR="623C98A8">
        <w:rPr/>
        <w:t>dengan</w:t>
      </w:r>
      <w:r w:rsidR="623C98A8">
        <w:rPr/>
        <w:t xml:space="preserve"> </w:t>
      </w:r>
      <w:r w:rsidR="623C98A8">
        <w:rPr/>
        <w:t>arr</w:t>
      </w:r>
      <w:r w:rsidR="623C98A8">
        <w:rPr/>
        <w:t>[</w:t>
      </w:r>
      <w:r w:rsidR="623C98A8">
        <w:rPr/>
        <w:t>i</w:t>
      </w:r>
      <w:r w:rsidR="623C98A8">
        <w:rPr/>
        <w:t>]</w:t>
      </w:r>
      <w:r>
        <w:br/>
      </w:r>
      <w:r w:rsidR="623C98A8">
        <w:rPr/>
        <w:t xml:space="preserve">i : </w:t>
      </w:r>
      <w:r w:rsidR="623C98A8">
        <w:rPr/>
        <w:t>menjadi</w:t>
      </w:r>
      <w:r w:rsidR="623C98A8">
        <w:rPr/>
        <w:t xml:space="preserve"> </w:t>
      </w:r>
      <w:r w:rsidR="623C98A8">
        <w:rPr/>
        <w:t>posisi</w:t>
      </w:r>
      <w:r w:rsidR="623C98A8">
        <w:rPr/>
        <w:t xml:space="preserve"> master </w:t>
      </w:r>
      <w:r w:rsidR="623C98A8">
        <w:rPr/>
        <w:t>nya</w:t>
      </w:r>
      <w:r w:rsidR="623C98A8">
        <w:rPr/>
        <w:t xml:space="preserve"> , dan </w:t>
      </w:r>
      <w:r w:rsidR="623C98A8">
        <w:rPr/>
        <w:t>akan</w:t>
      </w:r>
      <w:r w:rsidR="623C98A8">
        <w:rPr/>
        <w:t xml:space="preserve"> </w:t>
      </w:r>
      <w:r w:rsidR="623C98A8">
        <w:rPr/>
        <w:t>bergeser</w:t>
      </w:r>
      <w:r w:rsidR="623C98A8">
        <w:rPr/>
        <w:t xml:space="preserve"> </w:t>
      </w:r>
      <w:r w:rsidR="623C98A8">
        <w:rPr/>
        <w:t>hingga</w:t>
      </w:r>
      <w:r w:rsidR="623C98A8">
        <w:rPr/>
        <w:t xml:space="preserve"> n-1</w:t>
      </w:r>
      <w:r>
        <w:br/>
      </w:r>
      <w:r w:rsidR="623C98A8">
        <w:rPr/>
        <w:t xml:space="preserve">j : </w:t>
      </w:r>
      <w:r w:rsidR="623C98A8">
        <w:rPr/>
        <w:t>menjadi</w:t>
      </w:r>
      <w:r w:rsidR="623C98A8">
        <w:rPr/>
        <w:t xml:space="preserve"> </w:t>
      </w:r>
      <w:r w:rsidR="623C98A8">
        <w:rPr/>
        <w:t>elemen</w:t>
      </w:r>
      <w:r w:rsidR="623C98A8">
        <w:rPr/>
        <w:t xml:space="preserve"> yang </w:t>
      </w:r>
      <w:r w:rsidR="623C98A8">
        <w:rPr/>
        <w:t>dibandingkan</w:t>
      </w:r>
      <w:r w:rsidR="623C98A8">
        <w:rPr/>
        <w:t xml:space="preserve"> dan </w:t>
      </w:r>
      <w:r w:rsidR="623C98A8">
        <w:rPr/>
        <w:t>akan</w:t>
      </w:r>
      <w:r w:rsidR="623C98A8">
        <w:rPr/>
        <w:t xml:space="preserve"> </w:t>
      </w:r>
      <w:r w:rsidR="623C98A8">
        <w:rPr/>
        <w:t>berjalan</w:t>
      </w:r>
      <w:r w:rsidR="623C98A8">
        <w:rPr/>
        <w:t xml:space="preserve"> </w:t>
      </w:r>
      <w:r w:rsidR="623C98A8">
        <w:rPr/>
        <w:t>dari</w:t>
      </w:r>
      <w:r w:rsidR="623C98A8">
        <w:rPr/>
        <w:t xml:space="preserve"> 0 </w:t>
      </w:r>
      <w:r w:rsidR="623C98A8">
        <w:rPr/>
        <w:t>sampai</w:t>
      </w:r>
      <w:r w:rsidR="623C98A8">
        <w:rPr/>
        <w:t xml:space="preserve"> j&lt;n</w:t>
      </w:r>
      <w:r>
        <w:br/>
      </w:r>
      <w:r>
        <w:br/>
      </w:r>
      <w:r>
        <w:br/>
      </w:r>
      <w:r w:rsidR="623C98A8">
        <w:rPr/>
        <w:t>if (</w:t>
      </w:r>
      <w:r w:rsidR="623C98A8">
        <w:rPr/>
        <w:t>arr</w:t>
      </w:r>
      <w:r w:rsidR="623C98A8">
        <w:rPr/>
        <w:t xml:space="preserve">[j] &gt; </w:t>
      </w:r>
      <w:r w:rsidR="623C98A8">
        <w:rPr/>
        <w:t>arr</w:t>
      </w:r>
      <w:r w:rsidR="623C98A8">
        <w:rPr/>
        <w:t>[</w:t>
      </w:r>
      <w:r w:rsidR="623C98A8">
        <w:rPr/>
        <w:t>i</w:t>
      </w:r>
      <w:r w:rsidR="623C98A8">
        <w:rPr/>
        <w:t>])</w:t>
      </w:r>
      <w:r>
        <w:br/>
      </w:r>
      <w:r w:rsidR="623C98A8">
        <w:rPr/>
        <w:t xml:space="preserve">Pada proses </w:t>
      </w:r>
      <w:r w:rsidR="623C98A8">
        <w:rPr/>
        <w:t>ini</w:t>
      </w:r>
      <w:r w:rsidR="623C98A8">
        <w:rPr/>
        <w:t xml:space="preserve"> </w:t>
      </w:r>
      <w:r w:rsidR="623C98A8">
        <w:rPr/>
        <w:t>arr</w:t>
      </w:r>
      <w:r w:rsidR="623C98A8">
        <w:rPr/>
        <w:t>[</w:t>
      </w:r>
      <w:r w:rsidR="623C98A8">
        <w:rPr/>
        <w:t>i</w:t>
      </w:r>
      <w:r w:rsidR="623C98A8">
        <w:rPr/>
        <w:t xml:space="preserve">] </w:t>
      </w:r>
      <w:r w:rsidR="623C98A8">
        <w:rPr/>
        <w:t>akan</w:t>
      </w:r>
      <w:r w:rsidR="623C98A8">
        <w:rPr/>
        <w:t xml:space="preserve"> </w:t>
      </w:r>
      <w:r w:rsidR="623C98A8">
        <w:rPr/>
        <w:t>selalu</w:t>
      </w:r>
      <w:r w:rsidR="623C98A8">
        <w:rPr/>
        <w:t xml:space="preserve"> </w:t>
      </w:r>
      <w:r w:rsidR="623C98A8">
        <w:rPr/>
        <w:t>berubah</w:t>
      </w:r>
      <w:r w:rsidR="623C98A8">
        <w:rPr/>
        <w:t xml:space="preserve"> </w:t>
      </w:r>
      <w:r w:rsidR="623C98A8">
        <w:rPr/>
        <w:t>setiap</w:t>
      </w:r>
      <w:r w:rsidR="623C98A8">
        <w:rPr/>
        <w:t xml:space="preserve"> </w:t>
      </w:r>
      <w:r w:rsidR="623C98A8">
        <w:rPr/>
        <w:t>ada</w:t>
      </w:r>
      <w:r w:rsidR="623C98A8">
        <w:rPr/>
        <w:t xml:space="preserve"> </w:t>
      </w:r>
      <w:r w:rsidR="623C98A8">
        <w:rPr/>
        <w:t>pertukaran</w:t>
      </w:r>
      <w:r w:rsidR="623C98A8">
        <w:rPr/>
        <w:t xml:space="preserve">, </w:t>
      </w:r>
      <w:r w:rsidR="623C98A8">
        <w:rPr/>
        <w:t>sehingga</w:t>
      </w:r>
      <w:r w:rsidR="623C98A8">
        <w:rPr/>
        <w:t xml:space="preserve"> </w:t>
      </w:r>
      <w:r w:rsidR="623C98A8">
        <w:rPr/>
        <w:t>tidak</w:t>
      </w:r>
      <w:r w:rsidR="623C98A8">
        <w:rPr/>
        <w:t xml:space="preserve"> </w:t>
      </w:r>
      <w:r w:rsidR="623C98A8">
        <w:rPr/>
        <w:t>semua</w:t>
      </w:r>
      <w:r w:rsidR="623C98A8">
        <w:rPr/>
        <w:t xml:space="preserve"> </w:t>
      </w:r>
      <w:r w:rsidR="623C98A8">
        <w:rPr/>
        <w:t>elemen</w:t>
      </w:r>
      <w:r w:rsidR="623C98A8">
        <w:rPr/>
        <w:t xml:space="preserve"> di </w:t>
      </w:r>
      <w:r w:rsidR="623C98A8">
        <w:rPr/>
        <w:t>bandingkan</w:t>
      </w:r>
      <w:r w:rsidR="623C98A8">
        <w:rPr/>
        <w:t xml:space="preserve"> </w:t>
      </w:r>
      <w:r w:rsidR="623C98A8">
        <w:rPr/>
        <w:t>dengan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yang </w:t>
      </w:r>
      <w:r w:rsidR="623C98A8">
        <w:rPr/>
        <w:t>pertama</w:t>
      </w:r>
      <w:r w:rsidR="623C98A8">
        <w:rPr/>
        <w:t xml:space="preserve"> kali </w:t>
      </w:r>
      <w:r w:rsidR="623C98A8">
        <w:rPr/>
        <w:t>dibandingkan</w:t>
      </w:r>
      <w:r w:rsidR="623C98A8">
        <w:rPr/>
        <w:t xml:space="preserve"> </w:t>
      </w:r>
      <w:r>
        <w:br/>
      </w:r>
      <w:r>
        <w:br/>
      </w:r>
      <w:r>
        <w:br/>
      </w:r>
      <w:r w:rsidR="623C98A8">
        <w:rPr/>
        <w:t xml:space="preserve">contoh </w:t>
      </w:r>
      <w:r w:rsidR="623C98A8">
        <w:rPr/>
        <w:t>konsep</w:t>
      </w:r>
      <w:r w:rsidR="623C98A8">
        <w:rPr/>
        <w:t xml:space="preserve"> </w:t>
      </w:r>
      <w:r w:rsidR="623C98A8">
        <w:rPr/>
        <w:t>kerja</w:t>
      </w:r>
      <w:r w:rsidR="623C98A8">
        <w:rPr/>
        <w:t xml:space="preserve"> :</w:t>
      </w:r>
      <w:r>
        <w:br/>
      </w:r>
      <w:r w:rsidR="623C98A8">
        <w:rPr/>
        <w:t xml:space="preserve">int </w:t>
      </w:r>
      <w:r w:rsidR="623C98A8">
        <w:rPr/>
        <w:t>arr</w:t>
      </w:r>
      <w:r w:rsidR="623C98A8">
        <w:rPr/>
        <w:t>[] = {64, 34, 25, 12, 22};</w:t>
      </w:r>
      <w:r>
        <w:br/>
      </w:r>
      <w:r>
        <w:br/>
      </w:r>
      <w:r w:rsidR="623C98A8">
        <w:rPr/>
        <w:t xml:space="preserve">pada </w:t>
      </w:r>
      <w:r w:rsidR="623C98A8">
        <w:rPr/>
        <w:t>putaran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=1, </w:t>
      </w:r>
      <w:r w:rsidR="623C98A8">
        <w:rPr/>
        <w:t>arr</w:t>
      </w:r>
      <w:r w:rsidR="623C98A8">
        <w:rPr/>
        <w:t>[</w:t>
      </w:r>
      <w:r w:rsidR="623C98A8">
        <w:rPr/>
        <w:t>i</w:t>
      </w:r>
      <w:r w:rsidR="623C98A8">
        <w:rPr/>
        <w:t>] = 34</w:t>
      </w:r>
      <w:r>
        <w:br/>
      </w:r>
      <w:r w:rsidR="623C98A8">
        <w:rPr/>
        <w:t xml:space="preserve">saat j =0,arr[j] = 64 </w:t>
      </w:r>
      <w:r>
        <w:br/>
      </w:r>
      <w:r w:rsidR="623C98A8">
        <w:rPr/>
        <w:t xml:space="preserve">bandingkan j </w:t>
      </w:r>
      <w:r w:rsidR="623C98A8">
        <w:rPr/>
        <w:t>dengan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</w:t>
      </w:r>
      <w:r>
        <w:br/>
      </w:r>
      <w:r>
        <w:br/>
      </w:r>
      <w:r w:rsidR="623C98A8">
        <w:rPr/>
        <w:t xml:space="preserve">64 &gt; 34 ? Ya, </w:t>
      </w:r>
      <w:r w:rsidR="623C98A8">
        <w:rPr/>
        <w:t>maka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ditukar</w:t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array </w:t>
      </w:r>
      <w:r w:rsidRPr="623C98A8" w:rsidR="623C98A8">
        <w:rPr>
          <w:noProof w:val="0"/>
          <w:lang w:val="en-ID"/>
        </w:rPr>
        <w:t>menjadi</w:t>
      </w:r>
      <w:r w:rsidRPr="623C98A8" w:rsidR="623C98A8">
        <w:rPr>
          <w:noProof w:val="0"/>
          <w:lang w:val="en-ID"/>
        </w:rPr>
        <w:t xml:space="preserve"> [34, 64, 25, 12, 22</w:t>
      </w:r>
      <w:r w:rsidRPr="623C98A8" w:rsidR="623C98A8">
        <w:rPr>
          <w:noProof w:val="0"/>
          <w:lang w:val="en-ID"/>
        </w:rPr>
        <w:t>]</w:t>
      </w:r>
      <w:r w:rsidR="623C98A8">
        <w:rPr/>
        <w:t xml:space="preserve">  /</w:t>
      </w:r>
      <w:r w:rsidR="623C98A8">
        <w:rPr/>
        <w:t xml:space="preserve">/pada </w:t>
      </w:r>
      <w:r w:rsidR="623C98A8">
        <w:rPr/>
        <w:t>bagian</w:t>
      </w:r>
      <w:r w:rsidR="623C98A8">
        <w:rPr/>
        <w:t xml:space="preserve"> </w:t>
      </w:r>
      <w:r w:rsidR="623C98A8">
        <w:rPr/>
        <w:t>ini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</w:t>
      </w:r>
      <w:r w:rsidR="623C98A8">
        <w:rPr/>
        <w:t>berubah</w:t>
      </w:r>
      <w:r w:rsidR="623C98A8">
        <w:rPr/>
        <w:t xml:space="preserve"> </w:t>
      </w:r>
      <w:r>
        <w:br/>
      </w:r>
      <w:r>
        <w:br/>
      </w:r>
      <w:r w:rsidR="623C98A8">
        <w:rPr/>
        <w:t>arr[</w:t>
      </w:r>
      <w:r w:rsidR="623C98A8">
        <w:rPr/>
        <w:t>i</w:t>
      </w:r>
      <w:r w:rsidR="623C98A8">
        <w:rPr/>
        <w:t xml:space="preserve">]= 1 yang </w:t>
      </w:r>
      <w:r w:rsidR="623C98A8">
        <w:rPr/>
        <w:t>sebelumnya</w:t>
      </w:r>
      <w:r w:rsidR="623C98A8">
        <w:rPr/>
        <w:t xml:space="preserve"> 34 </w:t>
      </w:r>
      <w:r w:rsidR="623C98A8">
        <w:rPr/>
        <w:t>menjadi</w:t>
      </w:r>
      <w:r w:rsidR="623C98A8">
        <w:rPr/>
        <w:t xml:space="preserve"> 64, </w:t>
      </w:r>
      <w:r w:rsidR="623C98A8">
        <w:rPr/>
        <w:t>karena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master </w:t>
      </w:r>
      <w:r w:rsidR="623C98A8">
        <w:rPr/>
        <w:t>sudah</w:t>
      </w:r>
      <w:r w:rsidR="623C98A8">
        <w:rPr/>
        <w:t xml:space="preserve"> paling </w:t>
      </w:r>
      <w:r w:rsidR="623C98A8">
        <w:rPr/>
        <w:t>besar</w:t>
      </w:r>
      <w:r w:rsidR="623C98A8">
        <w:rPr/>
        <w:t xml:space="preserve">, </w:t>
      </w:r>
      <w:r w:rsidR="623C98A8">
        <w:rPr/>
        <w:t>dibandingkan</w:t>
      </w:r>
      <w:r w:rsidR="623C98A8">
        <w:rPr/>
        <w:t xml:space="preserve"> </w:t>
      </w:r>
      <w:r w:rsidR="623C98A8">
        <w:rPr/>
        <w:t>dengan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yang lain pun </w:t>
      </w:r>
      <w:r w:rsidR="623C98A8">
        <w:rPr/>
        <w:t>tidak</w:t>
      </w:r>
      <w:r w:rsidR="623C98A8">
        <w:rPr/>
        <w:t xml:space="preserve"> </w:t>
      </w:r>
      <w:r w:rsidR="623C98A8">
        <w:rPr/>
        <w:t>akan</w:t>
      </w:r>
      <w:r w:rsidR="623C98A8">
        <w:rPr/>
        <w:t xml:space="preserve"> </w:t>
      </w:r>
      <w:r w:rsidR="623C98A8">
        <w:rPr/>
        <w:t>ada</w:t>
      </w:r>
      <w:r w:rsidR="623C98A8">
        <w:rPr/>
        <w:t xml:space="preserve"> proses </w:t>
      </w:r>
      <w:r w:rsidR="623C98A8">
        <w:rPr/>
        <w:t>pertukaran</w:t>
      </w:r>
      <w:r w:rsidR="623C98A8">
        <w:rPr/>
        <w:t>.</w:t>
      </w:r>
      <w:r>
        <w:br/>
      </w:r>
      <w:r>
        <w:br/>
      </w:r>
      <w:r>
        <w:br/>
      </w:r>
      <w:r>
        <w:br/>
      </w:r>
      <w:r w:rsidR="623C98A8">
        <w:rPr/>
        <w:t>pembuktian :</w:t>
      </w:r>
      <w:r>
        <w:br/>
      </w:r>
      <w:r w:rsidR="623C98A8">
        <w:rPr/>
        <w:t xml:space="preserve"> di </w:t>
      </w:r>
      <w:r w:rsidR="623C98A8">
        <w:rPr/>
        <w:t>putaran</w:t>
      </w:r>
      <w:r w:rsidR="623C98A8">
        <w:rPr/>
        <w:t xml:space="preserve"> yang </w:t>
      </w:r>
      <w:r w:rsidR="623C98A8">
        <w:rPr/>
        <w:t>sama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=1, </w:t>
      </w:r>
      <w:r w:rsidR="623C98A8">
        <w:rPr/>
        <w:t>arr</w:t>
      </w:r>
      <w:r w:rsidR="623C98A8">
        <w:rPr/>
        <w:t>[</w:t>
      </w:r>
      <w:r w:rsidR="623C98A8">
        <w:rPr/>
        <w:t>i</w:t>
      </w:r>
      <w:r w:rsidR="623C98A8">
        <w:rPr/>
        <w:t xml:space="preserve">] = 64 ( </w:t>
      </w:r>
      <w:r w:rsidR="623C98A8">
        <w:rPr/>
        <w:t>sudah</w:t>
      </w:r>
      <w:r w:rsidR="623C98A8">
        <w:rPr/>
        <w:t xml:space="preserve"> </w:t>
      </w:r>
      <w:r w:rsidR="623C98A8">
        <w:rPr/>
        <w:t>berubah</w:t>
      </w:r>
      <w:r w:rsidR="623C98A8">
        <w:rPr/>
        <w:t xml:space="preserve"> </w:t>
      </w:r>
      <w:r w:rsidR="623C98A8">
        <w:rPr/>
        <w:t>menjadi</w:t>
      </w:r>
      <w:r w:rsidR="623C98A8">
        <w:rPr/>
        <w:t xml:space="preserve"> 64)</w:t>
      </w:r>
      <w:r>
        <w:br/>
      </w:r>
      <w:r w:rsidR="623C98A8">
        <w:rPr/>
        <w:t xml:space="preserve">j++, </w:t>
      </w:r>
      <w:r w:rsidR="623C98A8">
        <w:rPr/>
        <w:t>menjadi</w:t>
      </w:r>
      <w:r w:rsidR="623C98A8">
        <w:rPr/>
        <w:t xml:space="preserve"> j =</w:t>
      </w:r>
      <w:r w:rsidR="623C98A8">
        <w:rPr/>
        <w:t>1 ,</w:t>
      </w:r>
      <w:r w:rsidR="623C98A8">
        <w:rPr/>
        <w:t xml:space="preserve"> </w:t>
      </w:r>
      <w:r w:rsidR="623C98A8">
        <w:rPr/>
        <w:t>arr</w:t>
      </w:r>
      <w:r w:rsidR="623C98A8">
        <w:rPr/>
        <w:t xml:space="preserve">[j] =64 </w:t>
      </w:r>
      <w:r>
        <w:br/>
      </w:r>
      <w:r w:rsidR="623C98A8">
        <w:rPr/>
        <w:t xml:space="preserve">bandingkan </w:t>
      </w:r>
      <w:r w:rsidR="623C98A8">
        <w:rPr/>
        <w:t>nilai</w:t>
      </w:r>
      <w:r w:rsidR="623C98A8">
        <w:rPr/>
        <w:t xml:space="preserve"> j </w:t>
      </w:r>
      <w:r w:rsidR="623C98A8">
        <w:rPr/>
        <w:t>dengan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</w:t>
      </w:r>
      <w:r>
        <w:br/>
      </w:r>
      <w:r>
        <w:br/>
      </w:r>
      <w:r w:rsidR="623C98A8">
        <w:rPr/>
        <w:t xml:space="preserve">64 &gt; 64? Tidak, </w:t>
      </w:r>
      <w:r w:rsidR="623C98A8">
        <w:rPr/>
        <w:t>maka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</w:t>
      </w:r>
      <w:r w:rsidR="623C98A8">
        <w:rPr/>
        <w:t>tidak</w:t>
      </w:r>
      <w:r w:rsidR="623C98A8">
        <w:rPr/>
        <w:t xml:space="preserve">  ditukar</w:t>
      </w:r>
      <w:r>
        <w:br/>
      </w:r>
      <w:r>
        <w:br/>
      </w:r>
      <w:r w:rsidR="623C98A8">
        <w:rPr/>
        <w:t xml:space="preserve">j++, </w:t>
      </w:r>
      <w:r w:rsidR="623C98A8">
        <w:rPr/>
        <w:t>menjadi</w:t>
      </w:r>
      <w:r w:rsidR="623C98A8">
        <w:rPr/>
        <w:t xml:space="preserve"> j =</w:t>
      </w:r>
      <w:r w:rsidR="623C98A8">
        <w:rPr/>
        <w:t>2 ,</w:t>
      </w:r>
      <w:r w:rsidR="623C98A8">
        <w:rPr/>
        <w:t xml:space="preserve"> </w:t>
      </w:r>
      <w:r w:rsidR="623C98A8">
        <w:rPr/>
        <w:t>arr</w:t>
      </w:r>
      <w:r w:rsidR="623C98A8">
        <w:rPr/>
        <w:t>[j] =25</w:t>
      </w:r>
      <w:r>
        <w:br/>
      </w:r>
      <w:r w:rsidR="623C98A8">
        <w:rPr/>
        <w:t xml:space="preserve">bandingkan </w:t>
      </w:r>
      <w:r w:rsidR="623C98A8">
        <w:rPr/>
        <w:t>nilai</w:t>
      </w:r>
      <w:r w:rsidR="623C98A8">
        <w:rPr/>
        <w:t xml:space="preserve"> j </w:t>
      </w:r>
      <w:r w:rsidR="623C98A8">
        <w:rPr/>
        <w:t>dengan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</w:t>
      </w:r>
      <w:r>
        <w:br/>
      </w:r>
      <w:r>
        <w:br/>
      </w:r>
      <w:r w:rsidR="623C98A8">
        <w:rPr/>
        <w:t xml:space="preserve">25&gt; 64? Tidak, </w:t>
      </w:r>
      <w:r w:rsidR="623C98A8">
        <w:rPr/>
        <w:t>maka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</w:t>
      </w:r>
      <w:r w:rsidR="623C98A8">
        <w:rPr/>
        <w:t>tidak</w:t>
      </w:r>
      <w:r w:rsidR="623C98A8">
        <w:rPr/>
        <w:t xml:space="preserve">  ditukar</w:t>
      </w:r>
      <w:r>
        <w:br/>
      </w:r>
      <w:r>
        <w:br/>
      </w:r>
      <w:r w:rsidR="623C98A8">
        <w:rPr/>
        <w:t xml:space="preserve">j++, </w:t>
      </w:r>
      <w:r w:rsidR="623C98A8">
        <w:rPr/>
        <w:t>menjadi</w:t>
      </w:r>
      <w:r w:rsidR="623C98A8">
        <w:rPr/>
        <w:t xml:space="preserve"> j =</w:t>
      </w:r>
      <w:r w:rsidR="623C98A8">
        <w:rPr/>
        <w:t>3 ,</w:t>
      </w:r>
      <w:r w:rsidR="623C98A8">
        <w:rPr/>
        <w:t xml:space="preserve"> </w:t>
      </w:r>
      <w:r w:rsidR="623C98A8">
        <w:rPr/>
        <w:t>arr</w:t>
      </w:r>
      <w:r w:rsidR="623C98A8">
        <w:rPr/>
        <w:t>[j] =12</w:t>
      </w:r>
      <w:r>
        <w:br/>
      </w:r>
      <w:r w:rsidR="623C98A8">
        <w:rPr/>
        <w:t xml:space="preserve">bandingkan </w:t>
      </w:r>
      <w:r w:rsidR="623C98A8">
        <w:rPr/>
        <w:t>nilai</w:t>
      </w:r>
      <w:r w:rsidR="623C98A8">
        <w:rPr/>
        <w:t xml:space="preserve"> j </w:t>
      </w:r>
      <w:r w:rsidR="623C98A8">
        <w:rPr/>
        <w:t>dengan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</w:t>
      </w:r>
      <w:r>
        <w:br/>
      </w:r>
      <w:r>
        <w:br/>
      </w:r>
      <w:r w:rsidR="623C98A8">
        <w:rPr/>
        <w:t xml:space="preserve">12&gt; 64? Tidak, </w:t>
      </w:r>
      <w:r w:rsidR="623C98A8">
        <w:rPr/>
        <w:t>maka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</w:t>
      </w:r>
      <w:r w:rsidR="623C98A8">
        <w:rPr/>
        <w:t>tidak</w:t>
      </w:r>
      <w:r w:rsidR="623C98A8">
        <w:rPr/>
        <w:t xml:space="preserve">  ditukar</w:t>
      </w:r>
      <w:r>
        <w:br/>
      </w:r>
      <w:r>
        <w:br/>
      </w:r>
      <w:r w:rsidR="623C98A8">
        <w:rPr/>
        <w:t xml:space="preserve">j++, </w:t>
      </w:r>
      <w:r w:rsidR="623C98A8">
        <w:rPr/>
        <w:t>menjadi</w:t>
      </w:r>
      <w:r w:rsidR="623C98A8">
        <w:rPr/>
        <w:t xml:space="preserve"> j =4, </w:t>
      </w:r>
      <w:r w:rsidR="623C98A8">
        <w:rPr/>
        <w:t>arr</w:t>
      </w:r>
      <w:r w:rsidR="623C98A8">
        <w:rPr/>
        <w:t>[j] =22</w:t>
      </w:r>
      <w:r>
        <w:br/>
      </w:r>
      <w:r w:rsidR="623C98A8">
        <w:rPr/>
        <w:t xml:space="preserve">bandingkan </w:t>
      </w:r>
      <w:r w:rsidR="623C98A8">
        <w:rPr/>
        <w:t>nilai</w:t>
      </w:r>
      <w:r w:rsidR="623C98A8">
        <w:rPr/>
        <w:t xml:space="preserve"> j </w:t>
      </w:r>
      <w:r w:rsidR="623C98A8">
        <w:rPr/>
        <w:t>dengan</w:t>
      </w:r>
      <w:r w:rsidR="623C98A8">
        <w:rPr/>
        <w:t xml:space="preserve"> </w:t>
      </w:r>
      <w:r w:rsidR="623C98A8">
        <w:rPr/>
        <w:t>i</w:t>
      </w:r>
      <w:r w:rsidR="623C98A8">
        <w:rPr/>
        <w:t xml:space="preserve"> </w:t>
      </w:r>
      <w:r>
        <w:br/>
      </w:r>
      <w:r>
        <w:br/>
      </w:r>
      <w:r w:rsidR="623C98A8">
        <w:rPr/>
        <w:t xml:space="preserve">22&gt; 64? Tidak, </w:t>
      </w:r>
      <w:r w:rsidR="623C98A8">
        <w:rPr/>
        <w:t>maka</w:t>
      </w:r>
      <w:r w:rsidR="623C98A8">
        <w:rPr/>
        <w:t xml:space="preserve"> </w:t>
      </w:r>
      <w:r w:rsidR="623C98A8">
        <w:rPr/>
        <w:t>nilai</w:t>
      </w:r>
      <w:r w:rsidR="623C98A8">
        <w:rPr/>
        <w:t xml:space="preserve"> </w:t>
      </w:r>
      <w:r w:rsidR="623C98A8">
        <w:rPr/>
        <w:t>tidak</w:t>
      </w:r>
      <w:r w:rsidR="623C98A8">
        <w:rPr/>
        <w:t xml:space="preserve">  ditukar</w:t>
      </w:r>
      <w:r>
        <w:br/>
      </w:r>
      <w:r>
        <w:br/>
      </w:r>
      <w:r w:rsidR="623C98A8">
        <w:rPr/>
        <w:t xml:space="preserve">hasil array </w:t>
      </w:r>
      <w:r w:rsidR="623C98A8">
        <w:rPr/>
        <w:t>tetap</w:t>
      </w:r>
      <w:r w:rsidR="623C98A8">
        <w:rPr/>
        <w:t xml:space="preserve"> </w:t>
      </w:r>
      <w:r w:rsidRPr="623C98A8" w:rsidR="623C98A8">
        <w:rPr>
          <w:noProof w:val="0"/>
          <w:lang w:val="en-ID"/>
        </w:rPr>
        <w:t>[34, 64, 25, 12, 22]</w:t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.. </w:t>
      </w:r>
      <w:r w:rsidRPr="623C98A8" w:rsidR="623C98A8">
        <w:rPr>
          <w:noProof w:val="0"/>
          <w:lang w:val="en-ID"/>
        </w:rPr>
        <w:t>Lanjut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ke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Putaran</w:t>
      </w:r>
      <w:r w:rsidRPr="623C98A8" w:rsidR="623C98A8">
        <w:rPr>
          <w:noProof w:val="0"/>
          <w:lang w:val="en-ID"/>
        </w:rPr>
        <w:t xml:space="preserve"> 2</w:t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B. Proses </w:t>
      </w:r>
      <w:r w:rsidRPr="623C98A8" w:rsidR="623C98A8">
        <w:rPr>
          <w:noProof w:val="0"/>
          <w:lang w:val="en-ID"/>
        </w:rPr>
        <w:t>Gagal</w:t>
      </w:r>
      <w:r w:rsidRPr="623C98A8" w:rsidR="623C98A8">
        <w:rPr>
          <w:noProof w:val="0"/>
          <w:lang w:val="en-ID"/>
        </w:rPr>
        <w:t xml:space="preserve"> </w:t>
      </w:r>
      <w:r>
        <w:br/>
      </w:r>
      <w:r w:rsidRPr="623C98A8" w:rsidR="623C98A8">
        <w:rPr>
          <w:noProof w:val="0"/>
          <w:lang w:val="en-ID"/>
        </w:rPr>
        <w:t xml:space="preserve">Proses </w:t>
      </w:r>
      <w:r w:rsidRPr="623C98A8" w:rsidR="623C98A8">
        <w:rPr>
          <w:noProof w:val="0"/>
          <w:lang w:val="en-ID"/>
        </w:rPr>
        <w:t>hasil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tidak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sesuai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muncul</w:t>
      </w:r>
      <w:r w:rsidRPr="623C98A8" w:rsidR="623C98A8">
        <w:rPr>
          <w:noProof w:val="0"/>
          <w:lang w:val="en-ID"/>
        </w:rPr>
        <w:t xml:space="preserve"> pada </w:t>
      </w:r>
      <w:r w:rsidRPr="623C98A8" w:rsidR="623C98A8">
        <w:rPr>
          <w:noProof w:val="0"/>
          <w:lang w:val="en-ID"/>
        </w:rPr>
        <w:t>putaran</w:t>
      </w:r>
      <w:r w:rsidRPr="623C98A8" w:rsidR="623C98A8">
        <w:rPr>
          <w:noProof w:val="0"/>
          <w:lang w:val="en-ID"/>
        </w:rPr>
        <w:t xml:space="preserve"> 4 ( </w:t>
      </w:r>
      <w:r w:rsidRPr="623C98A8" w:rsidR="623C98A8">
        <w:rPr>
          <w:noProof w:val="0"/>
          <w:lang w:val="en-ID"/>
        </w:rPr>
        <w:t>terakhir</w:t>
      </w:r>
      <w:r w:rsidRPr="623C98A8" w:rsidR="623C98A8">
        <w:rPr>
          <w:noProof w:val="0"/>
          <w:lang w:val="en-ID"/>
        </w:rPr>
        <w:t xml:space="preserve"> )</w:t>
      </w:r>
      <w:r>
        <w:br/>
      </w:r>
      <w:r>
        <w:br/>
      </w:r>
      <w:r w:rsidRPr="623C98A8" w:rsidR="623C98A8">
        <w:rPr>
          <w:noProof w:val="0"/>
          <w:lang w:val="en-ID"/>
        </w:rPr>
        <w:t>kondisi Array [25, 34, 64, 12, 22]</w:t>
      </w:r>
      <w:r>
        <w:br/>
      </w:r>
      <w:r>
        <w:br/>
      </w:r>
      <w:r w:rsidR="623C98A8">
        <w:rPr/>
        <w:t>arr[</w:t>
      </w:r>
      <w:r w:rsidR="623C98A8">
        <w:rPr/>
        <w:t>i</w:t>
      </w:r>
      <w:r w:rsidR="623C98A8">
        <w:rPr/>
        <w:t xml:space="preserve">] = </w:t>
      </w:r>
      <w:r w:rsidR="623C98A8">
        <w:rPr/>
        <w:t>arr</w:t>
      </w:r>
      <w:r w:rsidR="623C98A8">
        <w:rPr/>
        <w:t>[3] = 12;</w:t>
      </w:r>
      <w:r>
        <w:br/>
      </w:r>
      <w:r w:rsidR="623C98A8">
        <w:rPr/>
        <w:t xml:space="preserve">j= 0 , </w:t>
      </w:r>
      <w:r w:rsidR="623C98A8">
        <w:rPr/>
        <w:t>arr</w:t>
      </w:r>
      <w:r w:rsidR="623C98A8">
        <w:rPr/>
        <w:t xml:space="preserve">[j]= 25, 25&gt; 12, </w:t>
      </w:r>
      <w:r w:rsidR="623C98A8">
        <w:rPr/>
        <w:t>terjadi</w:t>
      </w:r>
      <w:r w:rsidR="623C98A8">
        <w:rPr/>
        <w:t xml:space="preserve"> </w:t>
      </w:r>
      <w:r w:rsidR="623C98A8">
        <w:rPr/>
        <w:t>pertukaran</w:t>
      </w:r>
      <w:r w:rsidR="623C98A8">
        <w:rPr/>
        <w:t xml:space="preserve"> , </w:t>
      </w:r>
      <w:r>
        <w:br/>
      </w:r>
      <w:r w:rsidR="623C98A8">
        <w:rPr/>
        <w:t xml:space="preserve">array </w:t>
      </w:r>
      <w:r w:rsidR="623C98A8">
        <w:rPr/>
        <w:t>menjadi</w:t>
      </w:r>
      <w:r w:rsidR="623C98A8">
        <w:rPr/>
        <w:t xml:space="preserve"> </w:t>
      </w:r>
      <w:r w:rsidRPr="623C98A8" w:rsidR="623C98A8">
        <w:rPr>
          <w:noProof w:val="0"/>
          <w:lang w:val="en-ID"/>
        </w:rPr>
        <w:t>[12, 34, 64, 25, 22]</w:t>
      </w:r>
      <w:r>
        <w:br/>
      </w:r>
      <w:r>
        <w:br/>
      </w:r>
      <w:r w:rsidR="623C98A8">
        <w:rPr/>
        <w:t xml:space="preserve">j=1, </w:t>
      </w:r>
      <w:r w:rsidR="623C98A8">
        <w:rPr/>
        <w:t>arr</w:t>
      </w:r>
      <w:r w:rsidR="623C98A8">
        <w:rPr/>
        <w:t xml:space="preserve">[j]=34, 34&gt;25, </w:t>
      </w:r>
      <w:r w:rsidR="623C98A8">
        <w:rPr/>
        <w:t>terjadi</w:t>
      </w:r>
      <w:r w:rsidR="623C98A8">
        <w:rPr/>
        <w:t xml:space="preserve"> </w:t>
      </w:r>
      <w:r w:rsidR="623C98A8">
        <w:rPr/>
        <w:t>pertukaran</w:t>
      </w:r>
      <w:r w:rsidR="623C98A8">
        <w:rPr/>
        <w:t xml:space="preserve"> </w:t>
      </w:r>
      <w:r>
        <w:br/>
      </w:r>
      <w:r w:rsidR="623C98A8">
        <w:rPr/>
        <w:t xml:space="preserve">array </w:t>
      </w:r>
      <w:r w:rsidR="623C98A8">
        <w:rPr/>
        <w:t>menjadi</w:t>
      </w:r>
      <w:r w:rsidR="623C98A8">
        <w:rPr/>
        <w:t xml:space="preserve"> </w:t>
      </w:r>
      <w:r w:rsidRPr="623C98A8" w:rsidR="623C98A8">
        <w:rPr>
          <w:noProof w:val="0"/>
          <w:lang w:val="en-ID"/>
        </w:rPr>
        <w:t>[12, 25, 64, 34, 22]</w:t>
      </w:r>
      <w:r>
        <w:br/>
      </w:r>
      <w:r>
        <w:br/>
      </w:r>
      <w:r w:rsidR="623C98A8">
        <w:rPr/>
        <w:t xml:space="preserve">j=2, </w:t>
      </w:r>
      <w:r w:rsidR="623C98A8">
        <w:rPr/>
        <w:t>arr</w:t>
      </w:r>
      <w:r w:rsidR="623C98A8">
        <w:rPr/>
        <w:t xml:space="preserve">[j]=64, 64&gt;34, </w:t>
      </w:r>
      <w:r w:rsidR="623C98A8">
        <w:rPr/>
        <w:t>terjadi</w:t>
      </w:r>
      <w:r w:rsidR="623C98A8">
        <w:rPr/>
        <w:t xml:space="preserve"> </w:t>
      </w:r>
      <w:r w:rsidR="623C98A8">
        <w:rPr/>
        <w:t>pertukaran</w:t>
      </w:r>
      <w:r w:rsidR="623C98A8">
        <w:rPr/>
        <w:t xml:space="preserve"> </w:t>
      </w:r>
      <w:r>
        <w:br/>
      </w:r>
      <w:r w:rsidR="623C98A8">
        <w:rPr/>
        <w:t xml:space="preserve">array </w:t>
      </w:r>
      <w:r w:rsidR="623C98A8">
        <w:rPr/>
        <w:t>menjadi</w:t>
      </w:r>
      <w:r w:rsidR="623C98A8">
        <w:rPr/>
        <w:t xml:space="preserve"> </w:t>
      </w:r>
      <w:r w:rsidRPr="623C98A8" w:rsidR="623C98A8">
        <w:rPr>
          <w:noProof w:val="0"/>
          <w:lang w:val="en-ID"/>
        </w:rPr>
        <w:t>[12, 25, 34, 64, 22]</w:t>
      </w:r>
      <w:r>
        <w:br/>
      </w:r>
      <w:r>
        <w:br/>
      </w:r>
      <w:r w:rsidR="623C98A8">
        <w:rPr/>
        <w:t xml:space="preserve">j=3, </w:t>
      </w:r>
      <w:r w:rsidR="623C98A8">
        <w:rPr/>
        <w:t>arr</w:t>
      </w:r>
      <w:r w:rsidR="623C98A8">
        <w:rPr/>
        <w:t xml:space="preserve">[j]=64, 64&gt;64, </w:t>
      </w:r>
      <w:r w:rsidR="623C98A8">
        <w:rPr/>
        <w:t>tidak</w:t>
      </w:r>
      <w:r w:rsidR="623C98A8">
        <w:rPr/>
        <w:t xml:space="preserve"> </w:t>
      </w:r>
      <w:r w:rsidR="623C98A8">
        <w:rPr/>
        <w:t>terjadi</w:t>
      </w:r>
      <w:r w:rsidR="623C98A8">
        <w:rPr/>
        <w:t xml:space="preserve"> </w:t>
      </w:r>
      <w:r w:rsidR="623C98A8">
        <w:rPr/>
        <w:t>pertukaran</w:t>
      </w:r>
      <w:r w:rsidR="623C98A8">
        <w:rPr/>
        <w:t xml:space="preserve"> </w:t>
      </w:r>
      <w:r>
        <w:br/>
      </w:r>
      <w:r w:rsidR="623C98A8">
        <w:rPr/>
        <w:t xml:space="preserve">array </w:t>
      </w:r>
      <w:r w:rsidR="623C98A8">
        <w:rPr/>
        <w:t>menjadi</w:t>
      </w:r>
      <w:r w:rsidR="623C98A8">
        <w:rPr/>
        <w:t xml:space="preserve"> </w:t>
      </w:r>
      <w:r w:rsidRPr="623C98A8" w:rsidR="623C98A8">
        <w:rPr>
          <w:noProof w:val="0"/>
          <w:lang w:val="en-ID"/>
        </w:rPr>
        <w:t>[12, 25, 34, 64, 22]</w:t>
      </w:r>
      <w:r>
        <w:br/>
      </w:r>
      <w:r>
        <w:br/>
      </w:r>
      <w:r w:rsidR="623C98A8">
        <w:rPr/>
        <w:t xml:space="preserve">j=4, </w:t>
      </w:r>
      <w:r w:rsidR="623C98A8">
        <w:rPr/>
        <w:t>arr</w:t>
      </w:r>
      <w:r w:rsidR="623C98A8">
        <w:rPr/>
        <w:t xml:space="preserve">[j]=22, 22&gt;64, </w:t>
      </w:r>
      <w:r w:rsidR="623C98A8">
        <w:rPr/>
        <w:t>tidak</w:t>
      </w:r>
      <w:r w:rsidR="623C98A8">
        <w:rPr/>
        <w:t xml:space="preserve"> </w:t>
      </w:r>
      <w:r w:rsidR="623C98A8">
        <w:rPr/>
        <w:t>terjadi</w:t>
      </w:r>
      <w:r w:rsidR="623C98A8">
        <w:rPr/>
        <w:t xml:space="preserve"> </w:t>
      </w:r>
      <w:r w:rsidR="623C98A8">
        <w:rPr/>
        <w:t>pertukaran</w:t>
      </w:r>
      <w:r w:rsidR="623C98A8">
        <w:rPr/>
        <w:t xml:space="preserve"> </w:t>
      </w:r>
      <w:r>
        <w:br/>
      </w:r>
      <w:r w:rsidR="623C98A8">
        <w:rPr/>
        <w:t xml:space="preserve">hasil </w:t>
      </w:r>
      <w:r w:rsidR="623C98A8">
        <w:rPr/>
        <w:t>akhir</w:t>
      </w:r>
      <w:r w:rsidR="623C98A8">
        <w:rPr/>
        <w:t xml:space="preserve"> array </w:t>
      </w:r>
      <w:r w:rsidR="623C98A8">
        <w:rPr/>
        <w:t>menjadi</w:t>
      </w:r>
      <w:r w:rsidR="623C98A8">
        <w:rPr/>
        <w:t xml:space="preserve"> </w:t>
      </w:r>
      <w:r w:rsidRPr="623C98A8" w:rsidR="623C98A8">
        <w:rPr>
          <w:noProof w:val="0"/>
          <w:lang w:val="en-ID"/>
        </w:rPr>
        <w:t>[12, 25, 34, 64, 22]</w:t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2. </w:t>
      </w:r>
      <w:r w:rsidRPr="623C98A8" w:rsidR="623C98A8">
        <w:rPr>
          <w:noProof w:val="0"/>
          <w:lang w:val="en-ID"/>
        </w:rPr>
        <w:t>Versi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Sortting</w:t>
      </w:r>
      <w:r w:rsidRPr="623C98A8" w:rsidR="623C98A8">
        <w:rPr>
          <w:noProof w:val="0"/>
          <w:lang w:val="en-ID"/>
        </w:rPr>
        <w:t xml:space="preserve"> yang </w:t>
      </w:r>
      <w:r w:rsidRPr="623C98A8" w:rsidR="623C98A8">
        <w:rPr>
          <w:noProof w:val="0"/>
          <w:lang w:val="en-ID"/>
        </w:rPr>
        <w:t>Diperbaiki</w:t>
      </w:r>
      <w:r w:rsidRPr="623C98A8" w:rsidR="623C98A8">
        <w:rPr>
          <w:noProof w:val="0"/>
          <w:lang w:val="en-ID"/>
        </w:rPr>
        <w:t xml:space="preserve"> </w:t>
      </w:r>
      <w:r>
        <w:br/>
      </w:r>
      <w:r>
        <w:drawing>
          <wp:inline wp14:editId="6B8E7498" wp14:anchorId="3016E11E">
            <wp:extent cx="3886537" cy="2408129"/>
            <wp:effectExtent l="0" t="0" r="0" b="0"/>
            <wp:docPr id="1611035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035597" name="Picture 1611035597"/>
                    <pic:cNvPicPr/>
                  </pic:nvPicPr>
                  <pic:blipFill>
                    <a:blip xmlns:r="http://schemas.openxmlformats.org/officeDocument/2006/relationships" r:embed="rId1576241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23C98A8" w:rsidR="623C98A8">
        <w:rPr>
          <w:noProof w:val="0"/>
          <w:lang w:val="en-ID"/>
        </w:rPr>
        <w:t xml:space="preserve">A. Konsep </w:t>
      </w:r>
      <w:r w:rsidRPr="623C98A8" w:rsidR="623C98A8">
        <w:rPr>
          <w:noProof w:val="0"/>
          <w:lang w:val="en-ID"/>
        </w:rPr>
        <w:t>kerja</w:t>
      </w:r>
      <w:r w:rsidRPr="623C98A8" w:rsidR="623C98A8">
        <w:rPr>
          <w:noProof w:val="0"/>
          <w:lang w:val="en-ID"/>
        </w:rPr>
        <w:t xml:space="preserve"> :</w:t>
      </w:r>
      <w:r>
        <w:br/>
      </w:r>
      <w:r w:rsidRPr="623C98A8" w:rsidR="623C98A8">
        <w:rPr>
          <w:noProof w:val="0"/>
          <w:lang w:val="en-ID"/>
        </w:rPr>
        <w:t xml:space="preserve">Program </w:t>
      </w:r>
      <w:r w:rsidRPr="623C98A8" w:rsidR="623C98A8">
        <w:rPr>
          <w:noProof w:val="0"/>
          <w:lang w:val="en-ID"/>
        </w:rPr>
        <w:t>akan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memeriksa</w:t>
      </w:r>
      <w:r w:rsidRPr="623C98A8" w:rsidR="623C98A8">
        <w:rPr>
          <w:noProof w:val="0"/>
          <w:lang w:val="en-ID"/>
        </w:rPr>
        <w:t xml:space="preserve"> 2 </w:t>
      </w:r>
      <w:r w:rsidRPr="623C98A8" w:rsidR="623C98A8">
        <w:rPr>
          <w:noProof w:val="0"/>
          <w:lang w:val="en-ID"/>
        </w:rPr>
        <w:t>nilai</w:t>
      </w:r>
      <w:r w:rsidRPr="623C98A8" w:rsidR="623C98A8">
        <w:rPr>
          <w:noProof w:val="0"/>
          <w:lang w:val="en-ID"/>
        </w:rPr>
        <w:t xml:space="preserve"> yang </w:t>
      </w:r>
      <w:r w:rsidRPr="623C98A8" w:rsidR="623C98A8">
        <w:rPr>
          <w:noProof w:val="0"/>
          <w:lang w:val="en-ID"/>
        </w:rPr>
        <w:t>bersebelahan</w:t>
      </w:r>
      <w:r w:rsidRPr="623C98A8" w:rsidR="623C98A8">
        <w:rPr>
          <w:noProof w:val="0"/>
          <w:lang w:val="en-ID"/>
        </w:rPr>
        <w:t xml:space="preserve">, dan </w:t>
      </w:r>
      <w:r w:rsidRPr="623C98A8" w:rsidR="623C98A8">
        <w:rPr>
          <w:noProof w:val="0"/>
          <w:lang w:val="en-ID"/>
        </w:rPr>
        <w:t>akan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menukarnya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apabila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nilai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dikiri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lebih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kecil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dibanding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nilai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sebelah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kanan</w:t>
      </w:r>
      <w:r w:rsidRPr="623C98A8" w:rsidR="623C98A8">
        <w:rPr>
          <w:noProof w:val="0"/>
          <w:lang w:val="en-ID"/>
        </w:rPr>
        <w:t>.</w:t>
      </w:r>
      <w:r>
        <w:br/>
      </w:r>
      <w:r w:rsidRPr="623C98A8" w:rsidR="623C98A8">
        <w:rPr>
          <w:noProof w:val="0"/>
          <w:lang w:val="en-ID"/>
        </w:rPr>
        <w:t xml:space="preserve">Proses </w:t>
      </w:r>
      <w:r w:rsidRPr="623C98A8" w:rsidR="623C98A8">
        <w:rPr>
          <w:noProof w:val="0"/>
          <w:lang w:val="en-ID"/>
        </w:rPr>
        <w:t>terus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terjadi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hingga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semua</w:t>
      </w:r>
      <w:r w:rsidRPr="623C98A8" w:rsidR="623C98A8">
        <w:rPr>
          <w:noProof w:val="0"/>
          <w:lang w:val="en-ID"/>
        </w:rPr>
        <w:t xml:space="preserve"> nilai urut.</w:t>
      </w:r>
      <w:r>
        <w:br/>
      </w:r>
    </w:p>
    <w:p w:rsidR="623C98A8" w:rsidP="623C98A8" w:rsidRDefault="623C98A8" w14:paraId="5B61D249" w14:textId="3211FB1A">
      <w:pPr>
        <w:pStyle w:val="NormalWeb"/>
        <w:suppressLineNumbers w:val="0"/>
        <w:shd w:val="clear" w:color="auto" w:fill="auto"/>
        <w:bidi w:val="0"/>
        <w:spacing w:beforeAutospacing="on" w:afterAutospacing="on" w:line="240" w:lineRule="auto"/>
        <w:ind w:left="720" w:right="0"/>
        <w:jc w:val="left"/>
      </w:pPr>
      <w:r w:rsidRPr="623C98A8" w:rsidR="623C98A8">
        <w:rPr>
          <w:noProof w:val="0"/>
          <w:lang w:val="en-ID"/>
        </w:rPr>
        <w:t xml:space="preserve">B. </w:t>
      </w:r>
      <w:r w:rsidRPr="623C98A8" w:rsidR="623C98A8">
        <w:rPr>
          <w:noProof w:val="0"/>
          <w:lang w:val="en-ID"/>
        </w:rPr>
        <w:t>Perubahan</w:t>
      </w:r>
      <w:r w:rsidRPr="623C98A8" w:rsidR="623C98A8">
        <w:rPr>
          <w:noProof w:val="0"/>
          <w:lang w:val="en-ID"/>
        </w:rPr>
        <w:t xml:space="preserve">  </w:t>
      </w:r>
      <w:r w:rsidRPr="623C98A8" w:rsidR="623C98A8">
        <w:rPr>
          <w:noProof w:val="0"/>
          <w:lang w:val="en-ID"/>
        </w:rPr>
        <w:t>kode</w:t>
      </w:r>
      <w:r w:rsidRPr="623C98A8" w:rsidR="623C98A8">
        <w:rPr>
          <w:noProof w:val="0"/>
          <w:lang w:val="en-ID"/>
        </w:rPr>
        <w:t xml:space="preserve"> :</w:t>
      </w:r>
      <w:r>
        <w:br/>
      </w:r>
      <w:r w:rsidRPr="623C98A8" w:rsidR="623C98A8">
        <w:rPr>
          <w:noProof w:val="0"/>
          <w:lang w:val="en-ID"/>
        </w:rPr>
        <w:t>kode lama:</w:t>
      </w:r>
      <w:r>
        <w:br/>
      </w:r>
      <w:r w:rsidRPr="623C98A8" w:rsidR="623C98A8">
        <w:rPr>
          <w:noProof w:val="0"/>
          <w:lang w:val="en-ID"/>
        </w:rPr>
        <w:t xml:space="preserve">arr[j] &gt; </w:t>
      </w:r>
      <w:r w:rsidRPr="623C98A8" w:rsidR="623C98A8">
        <w:rPr>
          <w:noProof w:val="0"/>
          <w:lang w:val="en-ID"/>
        </w:rPr>
        <w:t>arr</w:t>
      </w:r>
      <w:r w:rsidRPr="623C98A8" w:rsidR="623C98A8">
        <w:rPr>
          <w:noProof w:val="0"/>
          <w:lang w:val="en-ID"/>
        </w:rPr>
        <w:t>[</w:t>
      </w:r>
      <w:r w:rsidRPr="623C98A8" w:rsidR="623C98A8">
        <w:rPr>
          <w:noProof w:val="0"/>
          <w:lang w:val="en-ID"/>
        </w:rPr>
        <w:t>i</w:t>
      </w:r>
      <w:r w:rsidRPr="623C98A8" w:rsidR="623C98A8">
        <w:rPr>
          <w:noProof w:val="0"/>
          <w:lang w:val="en-ID"/>
        </w:rPr>
        <w:t>]</w:t>
      </w:r>
      <w:r>
        <w:br/>
      </w:r>
      <w:r w:rsidRPr="623C98A8" w:rsidR="623C98A8">
        <w:rPr>
          <w:noProof w:val="0"/>
          <w:lang w:val="en-ID"/>
        </w:rPr>
        <w:t>j &gt; n</w:t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kode </w:t>
      </w:r>
      <w:r w:rsidRPr="623C98A8" w:rsidR="623C98A8">
        <w:rPr>
          <w:noProof w:val="0"/>
          <w:lang w:val="en-ID"/>
        </w:rPr>
        <w:t>baru</w:t>
      </w:r>
      <w:r w:rsidRPr="623C98A8" w:rsidR="623C98A8">
        <w:rPr>
          <w:noProof w:val="0"/>
          <w:lang w:val="en-ID"/>
        </w:rPr>
        <w:t xml:space="preserve"> :</w:t>
      </w:r>
      <w:r>
        <w:br/>
      </w:r>
      <w:r w:rsidRPr="623C98A8" w:rsidR="623C98A8">
        <w:rPr>
          <w:noProof w:val="0"/>
          <w:lang w:val="en-ID"/>
        </w:rPr>
        <w:t xml:space="preserve">arr[j] &gt; </w:t>
      </w:r>
      <w:r w:rsidRPr="623C98A8" w:rsidR="623C98A8">
        <w:rPr>
          <w:noProof w:val="0"/>
          <w:lang w:val="en-ID"/>
        </w:rPr>
        <w:t>arr</w:t>
      </w:r>
      <w:r w:rsidRPr="623C98A8" w:rsidR="623C98A8">
        <w:rPr>
          <w:noProof w:val="0"/>
          <w:lang w:val="en-ID"/>
        </w:rPr>
        <w:t xml:space="preserve">[j + 1] // </w:t>
      </w:r>
      <w:r w:rsidRPr="623C98A8" w:rsidR="623C98A8">
        <w:rPr>
          <w:noProof w:val="0"/>
          <w:lang w:val="en-ID"/>
        </w:rPr>
        <w:t>Membandingkan</w:t>
      </w:r>
      <w:r w:rsidRPr="623C98A8" w:rsidR="623C98A8">
        <w:rPr>
          <w:noProof w:val="0"/>
          <w:lang w:val="en-ID"/>
        </w:rPr>
        <w:t xml:space="preserve"> dua </w:t>
      </w:r>
      <w:r w:rsidRPr="623C98A8" w:rsidR="623C98A8">
        <w:rPr>
          <w:noProof w:val="0"/>
          <w:lang w:val="en-ID"/>
        </w:rPr>
        <w:t>elemen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bersebelahan</w:t>
      </w:r>
      <w:r>
        <w:br/>
      </w:r>
      <w:r w:rsidRPr="623C98A8" w:rsidR="623C98A8">
        <w:rPr>
          <w:noProof w:val="0"/>
          <w:lang w:val="en-ID"/>
        </w:rPr>
        <w:t xml:space="preserve">j &lt; n - </w:t>
      </w:r>
      <w:r w:rsidRPr="623C98A8" w:rsidR="623C98A8">
        <w:rPr>
          <w:noProof w:val="0"/>
          <w:lang w:val="en-ID"/>
        </w:rPr>
        <w:t>i</w:t>
      </w:r>
      <w:r w:rsidRPr="623C98A8" w:rsidR="623C98A8">
        <w:rPr>
          <w:noProof w:val="0"/>
          <w:lang w:val="en-ID"/>
        </w:rPr>
        <w:t xml:space="preserve"> – 1 // </w:t>
      </w:r>
      <w:r w:rsidRPr="623C98A8" w:rsidR="623C98A8">
        <w:rPr>
          <w:noProof w:val="0"/>
          <w:lang w:val="en-ID"/>
        </w:rPr>
        <w:t>hanya</w:t>
      </w:r>
      <w:r w:rsidRPr="623C98A8" w:rsidR="623C98A8">
        <w:rPr>
          <w:noProof w:val="0"/>
          <w:lang w:val="en-ID"/>
        </w:rPr>
        <w:t xml:space="preserve"> proses </w:t>
      </w:r>
      <w:r w:rsidRPr="623C98A8" w:rsidR="623C98A8">
        <w:rPr>
          <w:noProof w:val="0"/>
          <w:lang w:val="en-ID"/>
        </w:rPr>
        <w:t>didalam</w:t>
      </w:r>
      <w:r w:rsidRPr="623C98A8" w:rsidR="623C98A8">
        <w:rPr>
          <w:noProof w:val="0"/>
          <w:lang w:val="en-ID"/>
        </w:rPr>
        <w:t xml:space="preserve"> array dan </w:t>
      </w:r>
      <w:r w:rsidRPr="623C98A8" w:rsidR="623C98A8">
        <w:rPr>
          <w:noProof w:val="0"/>
          <w:lang w:val="en-ID"/>
        </w:rPr>
        <w:t>melewati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nilai</w:t>
      </w:r>
      <w:r w:rsidRPr="623C98A8" w:rsidR="623C98A8">
        <w:rPr>
          <w:noProof w:val="0"/>
          <w:lang w:val="en-ID"/>
        </w:rPr>
        <w:t xml:space="preserve"> yang </w:t>
      </w:r>
      <w:r w:rsidRPr="623C98A8" w:rsidR="623C98A8">
        <w:rPr>
          <w:noProof w:val="0"/>
          <w:lang w:val="en-ID"/>
        </w:rPr>
        <w:t>sudah</w:t>
      </w:r>
      <w:r w:rsidRPr="623C98A8" w:rsidR="623C98A8">
        <w:rPr>
          <w:noProof w:val="0"/>
          <w:lang w:val="en-ID"/>
        </w:rPr>
        <w:t xml:space="preserve"> urut</w:t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C. </w:t>
      </w:r>
      <w:r w:rsidRPr="623C98A8" w:rsidR="623C98A8">
        <w:rPr>
          <w:noProof w:val="0"/>
          <w:lang w:val="en-ID"/>
        </w:rPr>
        <w:t>hasil</w:t>
      </w:r>
      <w:r w:rsidRPr="623C98A8" w:rsidR="623C98A8">
        <w:rPr>
          <w:noProof w:val="0"/>
          <w:lang w:val="en-ID"/>
        </w:rPr>
        <w:t xml:space="preserve"> </w:t>
      </w:r>
      <w:r w:rsidRPr="623C98A8" w:rsidR="623C98A8">
        <w:rPr>
          <w:noProof w:val="0"/>
          <w:lang w:val="en-ID"/>
        </w:rPr>
        <w:t>akhir</w:t>
      </w:r>
      <w:r w:rsidRPr="623C98A8" w:rsidR="623C98A8">
        <w:rPr>
          <w:noProof w:val="0"/>
          <w:lang w:val="en-ID"/>
        </w:rPr>
        <w:t>:</w:t>
      </w:r>
      <w:r>
        <w:br/>
      </w:r>
      <w:r>
        <w:drawing>
          <wp:inline wp14:editId="733F35F8" wp14:anchorId="19066293">
            <wp:extent cx="2894909" cy="539923"/>
            <wp:effectExtent l="0" t="0" r="0" b="0"/>
            <wp:docPr id="603351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351142" name="Picture 603351142"/>
                    <pic:cNvPicPr/>
                  </pic:nvPicPr>
                  <pic:blipFill>
                    <a:blip xmlns:r="http://schemas.openxmlformats.org/officeDocument/2006/relationships" r:embed="rId819979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4909" cy="5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623C98A8" w:rsidR="623C98A8">
        <w:rPr>
          <w:noProof w:val="0"/>
          <w:lang w:val="en-ID"/>
        </w:rPr>
        <w:t xml:space="preserve">3. Alur Flow Chart </w:t>
      </w:r>
      <w:r>
        <w:br/>
      </w:r>
      <w:r>
        <w:drawing>
          <wp:inline wp14:editId="6FFA6F54" wp14:anchorId="04CEE8B0">
            <wp:extent cx="2212805" cy="3129878"/>
            <wp:effectExtent l="0" t="0" r="0" b="0"/>
            <wp:docPr id="104830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307778" name="Picture 1048307778"/>
                    <pic:cNvPicPr/>
                  </pic:nvPicPr>
                  <pic:blipFill>
                    <a:blip xmlns:r="http://schemas.openxmlformats.org/officeDocument/2006/relationships" r:embed="rId13486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2805" cy="31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wp14:editId="3918B2D6" wp14:anchorId="04CED718">
            <wp:extent cx="2217926" cy="3145529"/>
            <wp:effectExtent l="0" t="0" r="0" b="0"/>
            <wp:docPr id="1342291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291995" name="Picture 1342291995"/>
                    <pic:cNvPicPr/>
                  </pic:nvPicPr>
                  <pic:blipFill>
                    <a:blip xmlns:r="http://schemas.openxmlformats.org/officeDocument/2006/relationships" r:embed="rId1335428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7926" cy="31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C98A8" w:rsidP="623C98A8" w:rsidRDefault="623C98A8" w14:paraId="4A825DF5" w14:textId="70F26227">
      <w:pPr>
        <w:pStyle w:val="NormalWeb"/>
        <w:suppressLineNumbers w:val="0"/>
        <w:shd w:val="clear" w:color="auto" w:fill="auto"/>
        <w:bidi w:val="0"/>
        <w:spacing w:beforeAutospacing="on" w:afterAutospacing="on" w:line="240" w:lineRule="auto"/>
        <w:ind w:left="0" w:right="0"/>
        <w:jc w:val="left"/>
        <w:rPr>
          <w:noProof w:val="0"/>
          <w:lang w:val="en-ID"/>
        </w:rPr>
      </w:pPr>
      <w:r>
        <w:br/>
      </w:r>
      <w:r w:rsidRPr="623C98A8" w:rsidR="623C98A8">
        <w:rPr>
          <w:noProof w:val="0"/>
          <w:lang w:val="en-ID"/>
        </w:rPr>
        <w:t>Ref : Chat GPT – 11/10/2026</w:t>
      </w:r>
      <w:r>
        <w:br/>
      </w:r>
      <w:r w:rsidRPr="623C98A8" w:rsidR="623C98A8">
        <w:rPr>
          <w:noProof w:val="0"/>
          <w:lang w:val="en-ID"/>
        </w:rPr>
        <w:t xml:space="preserve">link : </w:t>
      </w:r>
      <w:hyperlink r:id="R852cc8def8534a5e">
        <w:r w:rsidRPr="623C98A8" w:rsidR="623C98A8">
          <w:rPr>
            <w:rStyle w:val="Hyperlink"/>
            <w:noProof w:val="0"/>
            <w:lang w:val="en-ID"/>
          </w:rPr>
          <w:t>https://chatgpt.com/c/6acb8807-00c0-83ec-8ab6-59206db29111</w:t>
        </w:r>
      </w:hyperlink>
      <w:r>
        <w:br/>
      </w:r>
      <w:r>
        <w:br/>
      </w:r>
      <w:r w:rsidRPr="623C98A8" w:rsidR="623C98A8">
        <w:rPr>
          <w:noProof w:val="0"/>
          <w:lang w:val="en-ID"/>
        </w:rPr>
        <w:t>Flowchart : Canva – 11/10/2026</w:t>
      </w:r>
      <w:r>
        <w:br/>
      </w:r>
      <w:r w:rsidRPr="623C98A8" w:rsidR="623C98A8">
        <w:rPr>
          <w:noProof w:val="0"/>
          <w:lang w:val="en-ID"/>
        </w:rPr>
        <w:t xml:space="preserve">link : </w:t>
      </w:r>
      <w:hyperlink r:id="R7a3d5f4b4bb744de">
        <w:r w:rsidRPr="623C98A8" w:rsidR="623C98A8">
          <w:rPr>
            <w:rStyle w:val="Hyperlink"/>
            <w:noProof w:val="0"/>
            <w:lang w:val="en-ID"/>
          </w:rPr>
          <w:t>https://canva.link/ecbjc09pjuu540w</w:t>
        </w:r>
      </w:hyperlink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623C98A8" w:rsidP="623C98A8" w:rsidRDefault="623C98A8" w14:paraId="60FC2DDF" w14:textId="664BDBF0">
      <w:pPr>
        <w:pStyle w:val="NormalWeb"/>
        <w:ind w:left="720"/>
      </w:pPr>
    </w:p>
    <w:sectPr w:rsidRPr="00B54620" w:rsidR="001E070B" w:rsidSect="000537B5">
      <w:headerReference w:type="default" r:id="rId9"/>
      <w:footerReference w:type="default" r:id="rId10"/>
      <w:headerReference w:type="first" r:id="rId11"/>
      <w:footerReference w:type="first" r:id="rId12"/>
      <w:pgSz w:w="11907" w:h="16839" w:orient="portrait" w:code="122"/>
      <w:pgMar w:top="171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1688" w:rsidP="0080214F" w:rsidRDefault="00DC1688" w14:paraId="3EE201F9" w14:textId="77777777">
      <w:pPr>
        <w:pStyle w:val="BalloonText"/>
      </w:pPr>
      <w:r>
        <w:separator/>
      </w:r>
    </w:p>
  </w:endnote>
  <w:endnote w:type="continuationSeparator" w:id="0">
    <w:p w:rsidR="00DC1688" w:rsidP="0080214F" w:rsidRDefault="00DC1688" w14:paraId="69FC266A" w14:textId="77777777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altName w:val="Calibri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E740A" w:rsidR="000E740A" w:rsidP="005866A2" w:rsidRDefault="005866A2" w14:paraId="1950487D" w14:textId="26E76489">
    <w:pPr>
      <w:tabs>
        <w:tab w:val="right" w:pos="7938"/>
      </w:tabs>
      <w:jc w:val="right"/>
    </w:pPr>
    <w:r w:rsidRPr="00930B0E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30B0E" w:rsidR="00E61FE8" w:rsidP="00930B0E" w:rsidRDefault="00930B0E" w14:paraId="40EF4D66" w14:textId="65A67E2C">
    <w:pPr>
      <w:tabs>
        <w:tab w:val="right" w:pos="7938"/>
      </w:tabs>
      <w:jc w:val="right"/>
      <w:rPr>
        <w:rFonts w:ascii="Times New Roman" w:hAnsi="Times New Roman" w:cs="Times New Roman"/>
      </w:rPr>
    </w:pPr>
    <w:r w:rsidRPr="00930B0E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1688" w:rsidP="0080214F" w:rsidRDefault="00DC1688" w14:paraId="2389E77D" w14:textId="77777777">
      <w:pPr>
        <w:pStyle w:val="BalloonText"/>
      </w:pPr>
      <w:r>
        <w:separator/>
      </w:r>
    </w:p>
  </w:footnote>
  <w:footnote w:type="continuationSeparator" w:id="0">
    <w:p w:rsidR="00DC1688" w:rsidP="0080214F" w:rsidRDefault="00DC1688" w14:paraId="34E68FC7" w14:textId="77777777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0214F" w:rsidP="005866A2" w:rsidRDefault="005866A2" w14:paraId="338D3AA7" w14:textId="48067E78">
    <w:pPr>
      <w:shd w:val="clear" w:color="auto" w:fill="aut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C2EA5C6" wp14:editId="5FF85AF5">
          <wp:simplePos x="0" y="0"/>
          <wp:positionH relativeFrom="column">
            <wp:posOffset>-1400175</wp:posOffset>
          </wp:positionH>
          <wp:positionV relativeFrom="paragraph">
            <wp:posOffset>-162560</wp:posOffset>
          </wp:positionV>
          <wp:extent cx="2234311" cy="4171950"/>
          <wp:effectExtent l="0" t="0" r="0" b="0"/>
          <wp:wrapNone/>
          <wp:docPr id="25" name="Picture 25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0E740A" w:rsidR="0080214F" w:rsidP="000E740A" w:rsidRDefault="005866A2" w14:paraId="008DEC91" w14:textId="7338BA90">
    <w:r>
      <w:rPr>
        <w:noProof/>
      </w:rPr>
      <w:drawing>
        <wp:anchor distT="0" distB="0" distL="114300" distR="114300" simplePos="0" relativeHeight="251663360" behindDoc="1" locked="0" layoutInCell="1" allowOverlap="1" wp14:anchorId="625A0A91" wp14:editId="1FB4392C">
          <wp:simplePos x="0" y="0"/>
          <wp:positionH relativeFrom="column">
            <wp:posOffset>-1400175</wp:posOffset>
          </wp:positionH>
          <wp:positionV relativeFrom="paragraph">
            <wp:posOffset>-133985</wp:posOffset>
          </wp:positionV>
          <wp:extent cx="2234311" cy="4171950"/>
          <wp:effectExtent l="0" t="0" r="0" b="0"/>
          <wp:wrapNone/>
          <wp:docPr id="26" name="Picture 26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0E740A" w:rsidR="0080214F" w:rsidP="005866A2" w:rsidRDefault="0080214F" w14:paraId="5FB92EA5" w14:textId="77777777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8">
    <w:nsid w:val="7c4b0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8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25b7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B2897"/>
    <w:multiLevelType w:val="multilevel"/>
    <w:tmpl w:val="A75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533F7A"/>
    <w:multiLevelType w:val="hybridMultilevel"/>
    <w:tmpl w:val="F2F8C3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" w15:restartNumberingAfterBreak="0">
    <w:nsid w:val="0C4B38DD"/>
    <w:multiLevelType w:val="multilevel"/>
    <w:tmpl w:val="4F6C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944BE"/>
    <w:multiLevelType w:val="multilevel"/>
    <w:tmpl w:val="D08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C4C3A8D"/>
    <w:multiLevelType w:val="multilevel"/>
    <w:tmpl w:val="CC68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3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160819"/>
    <w:multiLevelType w:val="hybridMultilevel"/>
    <w:tmpl w:val="CF300E7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921938"/>
    <w:multiLevelType w:val="multilevel"/>
    <w:tmpl w:val="3AF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19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hint="default" w:ascii="Arial" w:hAnsi="Arial" w:eastAsia="Times New Roman" w:cs="Arial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1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2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3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4" w15:restartNumberingAfterBreak="0">
    <w:nsid w:val="50353598"/>
    <w:multiLevelType w:val="multilevel"/>
    <w:tmpl w:val="8552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6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hint="default" w:ascii="Arial" w:hAnsi="Arial" w:eastAsia="Times New Roman" w:cs="Arial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27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9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hint="default" w:ascii="Symbol" w:hAnsi="Symbol" w:cs="Times New Roman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hint="default" w:ascii="Wingdings" w:hAnsi="Wingdings"/>
      </w:rPr>
    </w:lvl>
  </w:abstractNum>
  <w:abstractNum w:abstractNumId="31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hint="default" w:ascii="Arial" w:hAnsi="Arial"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39">
    <w:abstractNumId w:val="38"/>
  </w:num>
  <w:num w:numId="38">
    <w:abstractNumId w:val="37"/>
  </w:num>
  <w:num w:numId="1" w16cid:durableId="1491365215">
    <w:abstractNumId w:val="12"/>
  </w:num>
  <w:num w:numId="2" w16cid:durableId="1982808145">
    <w:abstractNumId w:val="19"/>
  </w:num>
  <w:num w:numId="3" w16cid:durableId="801578187">
    <w:abstractNumId w:val="26"/>
    <w:lvlOverride w:ilvl="0">
      <w:startOverride w:val="1"/>
    </w:lvlOverride>
  </w:num>
  <w:num w:numId="4" w16cid:durableId="1152335526">
    <w:abstractNumId w:val="36"/>
  </w:num>
  <w:num w:numId="5" w16cid:durableId="1969696744">
    <w:abstractNumId w:val="33"/>
  </w:num>
  <w:num w:numId="6" w16cid:durableId="2099670830">
    <w:abstractNumId w:val="28"/>
  </w:num>
  <w:num w:numId="7" w16cid:durableId="2076509284">
    <w:abstractNumId w:val="15"/>
  </w:num>
  <w:num w:numId="8" w16cid:durableId="932276359">
    <w:abstractNumId w:val="14"/>
  </w:num>
  <w:num w:numId="9" w16cid:durableId="1735465746">
    <w:abstractNumId w:val="4"/>
  </w:num>
  <w:num w:numId="10" w16cid:durableId="2105880564">
    <w:abstractNumId w:val="27"/>
  </w:num>
  <w:num w:numId="11" w16cid:durableId="1342928735">
    <w:abstractNumId w:val="7"/>
  </w:num>
  <w:num w:numId="12" w16cid:durableId="245461172">
    <w:abstractNumId w:val="20"/>
  </w:num>
  <w:num w:numId="13" w16cid:durableId="280380370">
    <w:abstractNumId w:val="13"/>
  </w:num>
  <w:num w:numId="14" w16cid:durableId="1274291770">
    <w:abstractNumId w:val="6"/>
  </w:num>
  <w:num w:numId="15" w16cid:durableId="149175918">
    <w:abstractNumId w:val="31"/>
  </w:num>
  <w:num w:numId="16" w16cid:durableId="1009218031">
    <w:abstractNumId w:val="5"/>
  </w:num>
  <w:num w:numId="17" w16cid:durableId="226041837">
    <w:abstractNumId w:val="25"/>
    <w:lvlOverride w:ilvl="0">
      <w:startOverride w:val="1"/>
    </w:lvlOverride>
  </w:num>
  <w:num w:numId="18" w16cid:durableId="1889491277">
    <w:abstractNumId w:val="8"/>
  </w:num>
  <w:num w:numId="19" w16cid:durableId="812527124">
    <w:abstractNumId w:val="2"/>
  </w:num>
  <w:num w:numId="20" w16cid:durableId="8223510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47693077">
    <w:abstractNumId w:val="23"/>
  </w:num>
  <w:num w:numId="22" w16cid:durableId="55012129">
    <w:abstractNumId w:val="35"/>
  </w:num>
  <w:num w:numId="23" w16cid:durableId="1818842154">
    <w:abstractNumId w:val="11"/>
  </w:num>
  <w:num w:numId="24" w16cid:durableId="573206689">
    <w:abstractNumId w:val="30"/>
  </w:num>
  <w:num w:numId="25" w16cid:durableId="1301569861">
    <w:abstractNumId w:val="21"/>
    <w:lvlOverride w:ilvl="0">
      <w:startOverride w:val="1"/>
    </w:lvlOverride>
  </w:num>
  <w:num w:numId="26" w16cid:durableId="275989918">
    <w:abstractNumId w:val="22"/>
  </w:num>
  <w:num w:numId="27" w16cid:durableId="15781783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51769337">
    <w:abstractNumId w:val="29"/>
  </w:num>
  <w:num w:numId="29" w16cid:durableId="1529948279">
    <w:abstractNumId w:val="24"/>
  </w:num>
  <w:num w:numId="30" w16cid:durableId="1595355578">
    <w:abstractNumId w:val="3"/>
  </w:num>
  <w:num w:numId="31" w16cid:durableId="1777405508">
    <w:abstractNumId w:val="1"/>
  </w:num>
  <w:num w:numId="32" w16cid:durableId="1423338683">
    <w:abstractNumId w:val="10"/>
  </w:num>
  <w:num w:numId="33" w16cid:durableId="482237027">
    <w:abstractNumId w:val="0"/>
  </w:num>
  <w:num w:numId="34" w16cid:durableId="1235700959">
    <w:abstractNumId w:val="17"/>
  </w:num>
  <w:num w:numId="35" w16cid:durableId="333841514">
    <w:abstractNumId w:val="9"/>
  </w:num>
  <w:num w:numId="36" w16cid:durableId="620964125">
    <w:abstractNumId w:val="32"/>
  </w:num>
  <w:num w:numId="37" w16cid:durableId="115947581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dirty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trackRevisions w:val="false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xMTUxsjAzsTQytTBQ0lEKTi0uzszPAykwrgUAGygpXiwAAAA="/>
  </w:docVars>
  <w:rsids>
    <w:rsidRoot w:val="0090428A"/>
    <w:rsid w:val="00012049"/>
    <w:rsid w:val="00012E9A"/>
    <w:rsid w:val="00013B08"/>
    <w:rsid w:val="00015417"/>
    <w:rsid w:val="00015976"/>
    <w:rsid w:val="00021AD1"/>
    <w:rsid w:val="00025D67"/>
    <w:rsid w:val="000357FB"/>
    <w:rsid w:val="0004344A"/>
    <w:rsid w:val="00045B7D"/>
    <w:rsid w:val="00045DB3"/>
    <w:rsid w:val="000537B5"/>
    <w:rsid w:val="000563DF"/>
    <w:rsid w:val="000737C0"/>
    <w:rsid w:val="0008352A"/>
    <w:rsid w:val="000943F6"/>
    <w:rsid w:val="000A137A"/>
    <w:rsid w:val="000A2D86"/>
    <w:rsid w:val="000B22BC"/>
    <w:rsid w:val="000B3874"/>
    <w:rsid w:val="000C1BE0"/>
    <w:rsid w:val="000C6C88"/>
    <w:rsid w:val="000D0552"/>
    <w:rsid w:val="000D1476"/>
    <w:rsid w:val="000D422D"/>
    <w:rsid w:val="000D74B0"/>
    <w:rsid w:val="000E29F6"/>
    <w:rsid w:val="000E6910"/>
    <w:rsid w:val="000E740A"/>
    <w:rsid w:val="000F4501"/>
    <w:rsid w:val="001057F3"/>
    <w:rsid w:val="001124F2"/>
    <w:rsid w:val="00112532"/>
    <w:rsid w:val="00112611"/>
    <w:rsid w:val="001131F2"/>
    <w:rsid w:val="00114769"/>
    <w:rsid w:val="001204A7"/>
    <w:rsid w:val="00120969"/>
    <w:rsid w:val="001271AC"/>
    <w:rsid w:val="00131D35"/>
    <w:rsid w:val="001443F8"/>
    <w:rsid w:val="00144B5B"/>
    <w:rsid w:val="00150FF1"/>
    <w:rsid w:val="00152187"/>
    <w:rsid w:val="00152F8E"/>
    <w:rsid w:val="00154C67"/>
    <w:rsid w:val="00166118"/>
    <w:rsid w:val="0017193C"/>
    <w:rsid w:val="00182A82"/>
    <w:rsid w:val="00184826"/>
    <w:rsid w:val="001946BD"/>
    <w:rsid w:val="001A01F4"/>
    <w:rsid w:val="001A1FD6"/>
    <w:rsid w:val="001A2C44"/>
    <w:rsid w:val="001B4DA2"/>
    <w:rsid w:val="001C2490"/>
    <w:rsid w:val="001C29EF"/>
    <w:rsid w:val="001C43D0"/>
    <w:rsid w:val="001D0FC5"/>
    <w:rsid w:val="001D42F4"/>
    <w:rsid w:val="001E04FC"/>
    <w:rsid w:val="001E070B"/>
    <w:rsid w:val="001F1E76"/>
    <w:rsid w:val="001F5EFC"/>
    <w:rsid w:val="001F7C0D"/>
    <w:rsid w:val="00201D30"/>
    <w:rsid w:val="00203D55"/>
    <w:rsid w:val="00206F26"/>
    <w:rsid w:val="00212FB5"/>
    <w:rsid w:val="0021348A"/>
    <w:rsid w:val="00215C2D"/>
    <w:rsid w:val="00216781"/>
    <w:rsid w:val="002200FF"/>
    <w:rsid w:val="00222102"/>
    <w:rsid w:val="002321F9"/>
    <w:rsid w:val="00260831"/>
    <w:rsid w:val="00261056"/>
    <w:rsid w:val="0026246A"/>
    <w:rsid w:val="00263E8C"/>
    <w:rsid w:val="002648A5"/>
    <w:rsid w:val="0026521D"/>
    <w:rsid w:val="00270AA0"/>
    <w:rsid w:val="002710F2"/>
    <w:rsid w:val="00272825"/>
    <w:rsid w:val="002748A0"/>
    <w:rsid w:val="00283A81"/>
    <w:rsid w:val="00285979"/>
    <w:rsid w:val="00292BA6"/>
    <w:rsid w:val="00294927"/>
    <w:rsid w:val="00295C36"/>
    <w:rsid w:val="00296982"/>
    <w:rsid w:val="002A31AE"/>
    <w:rsid w:val="002A42F6"/>
    <w:rsid w:val="002A4D10"/>
    <w:rsid w:val="002A7ECE"/>
    <w:rsid w:val="002C05E3"/>
    <w:rsid w:val="002C32B3"/>
    <w:rsid w:val="002D1A72"/>
    <w:rsid w:val="002D1E39"/>
    <w:rsid w:val="002D391E"/>
    <w:rsid w:val="002D3F59"/>
    <w:rsid w:val="002D63D1"/>
    <w:rsid w:val="002D683E"/>
    <w:rsid w:val="002E2A56"/>
    <w:rsid w:val="002E2AA3"/>
    <w:rsid w:val="002E5176"/>
    <w:rsid w:val="002E764C"/>
    <w:rsid w:val="002F24D2"/>
    <w:rsid w:val="002F564E"/>
    <w:rsid w:val="00304E02"/>
    <w:rsid w:val="00307599"/>
    <w:rsid w:val="003105DB"/>
    <w:rsid w:val="003113F9"/>
    <w:rsid w:val="00317FED"/>
    <w:rsid w:val="0032026D"/>
    <w:rsid w:val="00331B43"/>
    <w:rsid w:val="003478E9"/>
    <w:rsid w:val="003504C2"/>
    <w:rsid w:val="00357B84"/>
    <w:rsid w:val="00371832"/>
    <w:rsid w:val="00373379"/>
    <w:rsid w:val="003777E3"/>
    <w:rsid w:val="003824DA"/>
    <w:rsid w:val="00385C1B"/>
    <w:rsid w:val="00387CB8"/>
    <w:rsid w:val="003978E6"/>
    <w:rsid w:val="003A2E40"/>
    <w:rsid w:val="003A76B3"/>
    <w:rsid w:val="003B2CB4"/>
    <w:rsid w:val="003D562F"/>
    <w:rsid w:val="003E104B"/>
    <w:rsid w:val="003E1DC0"/>
    <w:rsid w:val="003F2603"/>
    <w:rsid w:val="003F3BBE"/>
    <w:rsid w:val="003F52F4"/>
    <w:rsid w:val="0040429E"/>
    <w:rsid w:val="00410F37"/>
    <w:rsid w:val="00412D27"/>
    <w:rsid w:val="00413F69"/>
    <w:rsid w:val="0041491B"/>
    <w:rsid w:val="0041788D"/>
    <w:rsid w:val="00424DEF"/>
    <w:rsid w:val="00426B78"/>
    <w:rsid w:val="00441378"/>
    <w:rsid w:val="0044207F"/>
    <w:rsid w:val="0044293B"/>
    <w:rsid w:val="00444E9B"/>
    <w:rsid w:val="00453416"/>
    <w:rsid w:val="00456631"/>
    <w:rsid w:val="00466C83"/>
    <w:rsid w:val="004736A5"/>
    <w:rsid w:val="00480A4B"/>
    <w:rsid w:val="00481B00"/>
    <w:rsid w:val="00484274"/>
    <w:rsid w:val="0048733D"/>
    <w:rsid w:val="0049522B"/>
    <w:rsid w:val="004A2475"/>
    <w:rsid w:val="004B4853"/>
    <w:rsid w:val="004B5446"/>
    <w:rsid w:val="004C20BF"/>
    <w:rsid w:val="004C421E"/>
    <w:rsid w:val="004D152E"/>
    <w:rsid w:val="004D4C4D"/>
    <w:rsid w:val="004F1591"/>
    <w:rsid w:val="004F6869"/>
    <w:rsid w:val="004F69A3"/>
    <w:rsid w:val="00501936"/>
    <w:rsid w:val="005047EE"/>
    <w:rsid w:val="00505226"/>
    <w:rsid w:val="005065F3"/>
    <w:rsid w:val="005078D2"/>
    <w:rsid w:val="005145C5"/>
    <w:rsid w:val="00514C15"/>
    <w:rsid w:val="0052571E"/>
    <w:rsid w:val="005264AE"/>
    <w:rsid w:val="00526725"/>
    <w:rsid w:val="00527D84"/>
    <w:rsid w:val="005321EC"/>
    <w:rsid w:val="00533F1E"/>
    <w:rsid w:val="00537B6D"/>
    <w:rsid w:val="00551C79"/>
    <w:rsid w:val="00553B21"/>
    <w:rsid w:val="00553F13"/>
    <w:rsid w:val="005556FA"/>
    <w:rsid w:val="005607B4"/>
    <w:rsid w:val="005643C2"/>
    <w:rsid w:val="0057090B"/>
    <w:rsid w:val="0058451E"/>
    <w:rsid w:val="005866A2"/>
    <w:rsid w:val="0059015B"/>
    <w:rsid w:val="0059130D"/>
    <w:rsid w:val="0059292A"/>
    <w:rsid w:val="005A22CA"/>
    <w:rsid w:val="005A341E"/>
    <w:rsid w:val="005A4B25"/>
    <w:rsid w:val="005B0978"/>
    <w:rsid w:val="005B28AA"/>
    <w:rsid w:val="005C0B4F"/>
    <w:rsid w:val="005C20F3"/>
    <w:rsid w:val="005C5A20"/>
    <w:rsid w:val="005E2465"/>
    <w:rsid w:val="005E7DD1"/>
    <w:rsid w:val="005F2761"/>
    <w:rsid w:val="005F2B13"/>
    <w:rsid w:val="0060360D"/>
    <w:rsid w:val="0060492A"/>
    <w:rsid w:val="00610A05"/>
    <w:rsid w:val="006141B0"/>
    <w:rsid w:val="00615CAE"/>
    <w:rsid w:val="006210FF"/>
    <w:rsid w:val="00627BE3"/>
    <w:rsid w:val="00631B80"/>
    <w:rsid w:val="00631C53"/>
    <w:rsid w:val="0064602D"/>
    <w:rsid w:val="00647F57"/>
    <w:rsid w:val="00655FAD"/>
    <w:rsid w:val="006753F9"/>
    <w:rsid w:val="00676D91"/>
    <w:rsid w:val="00686D45"/>
    <w:rsid w:val="00692EDA"/>
    <w:rsid w:val="00695D7D"/>
    <w:rsid w:val="006976A5"/>
    <w:rsid w:val="006A2BFD"/>
    <w:rsid w:val="006A3FBF"/>
    <w:rsid w:val="006B243A"/>
    <w:rsid w:val="006C2DCC"/>
    <w:rsid w:val="006C4C57"/>
    <w:rsid w:val="006C5078"/>
    <w:rsid w:val="006C569A"/>
    <w:rsid w:val="006D40CA"/>
    <w:rsid w:val="006D5513"/>
    <w:rsid w:val="006D58B2"/>
    <w:rsid w:val="006E145C"/>
    <w:rsid w:val="006E3DE2"/>
    <w:rsid w:val="006F22C6"/>
    <w:rsid w:val="007024B7"/>
    <w:rsid w:val="00703663"/>
    <w:rsid w:val="00707622"/>
    <w:rsid w:val="00720F51"/>
    <w:rsid w:val="00723B1F"/>
    <w:rsid w:val="00730B67"/>
    <w:rsid w:val="00737AA4"/>
    <w:rsid w:val="00746F3E"/>
    <w:rsid w:val="00750372"/>
    <w:rsid w:val="0075200F"/>
    <w:rsid w:val="0075269A"/>
    <w:rsid w:val="0075711E"/>
    <w:rsid w:val="00757CBC"/>
    <w:rsid w:val="007652CC"/>
    <w:rsid w:val="00771C96"/>
    <w:rsid w:val="007725E5"/>
    <w:rsid w:val="00777368"/>
    <w:rsid w:val="00781D26"/>
    <w:rsid w:val="00782330"/>
    <w:rsid w:val="00783A85"/>
    <w:rsid w:val="00784445"/>
    <w:rsid w:val="0079039C"/>
    <w:rsid w:val="0079209E"/>
    <w:rsid w:val="00794A42"/>
    <w:rsid w:val="007978E4"/>
    <w:rsid w:val="007A32DB"/>
    <w:rsid w:val="007A58BD"/>
    <w:rsid w:val="007B0A7A"/>
    <w:rsid w:val="007B3FC3"/>
    <w:rsid w:val="007B5BA2"/>
    <w:rsid w:val="007C0466"/>
    <w:rsid w:val="007C475A"/>
    <w:rsid w:val="007C57DE"/>
    <w:rsid w:val="007D2213"/>
    <w:rsid w:val="007E51BE"/>
    <w:rsid w:val="007F3370"/>
    <w:rsid w:val="007F4B24"/>
    <w:rsid w:val="00801965"/>
    <w:rsid w:val="0080214F"/>
    <w:rsid w:val="008023DE"/>
    <w:rsid w:val="00804101"/>
    <w:rsid w:val="00805DC7"/>
    <w:rsid w:val="008206A6"/>
    <w:rsid w:val="0082261E"/>
    <w:rsid w:val="0082345F"/>
    <w:rsid w:val="00824892"/>
    <w:rsid w:val="00832CC7"/>
    <w:rsid w:val="00841C17"/>
    <w:rsid w:val="00842306"/>
    <w:rsid w:val="00846A95"/>
    <w:rsid w:val="00850814"/>
    <w:rsid w:val="00862786"/>
    <w:rsid w:val="008638A9"/>
    <w:rsid w:val="00870AAF"/>
    <w:rsid w:val="0087376F"/>
    <w:rsid w:val="0087799F"/>
    <w:rsid w:val="00877E01"/>
    <w:rsid w:val="00883769"/>
    <w:rsid w:val="00883AAF"/>
    <w:rsid w:val="00885BFF"/>
    <w:rsid w:val="008903B8"/>
    <w:rsid w:val="00892392"/>
    <w:rsid w:val="00895702"/>
    <w:rsid w:val="0089781B"/>
    <w:rsid w:val="008A22BA"/>
    <w:rsid w:val="008A6D58"/>
    <w:rsid w:val="008B3BD9"/>
    <w:rsid w:val="008B4CE0"/>
    <w:rsid w:val="008C3955"/>
    <w:rsid w:val="008C480F"/>
    <w:rsid w:val="008C6177"/>
    <w:rsid w:val="008C649E"/>
    <w:rsid w:val="008C750F"/>
    <w:rsid w:val="008D237D"/>
    <w:rsid w:val="008D6216"/>
    <w:rsid w:val="008D7D79"/>
    <w:rsid w:val="008E3D49"/>
    <w:rsid w:val="008E5FB0"/>
    <w:rsid w:val="008F3033"/>
    <w:rsid w:val="0090428A"/>
    <w:rsid w:val="00905A2D"/>
    <w:rsid w:val="00915A82"/>
    <w:rsid w:val="00916EC9"/>
    <w:rsid w:val="009264E3"/>
    <w:rsid w:val="00930028"/>
    <w:rsid w:val="00930B0E"/>
    <w:rsid w:val="00930BCB"/>
    <w:rsid w:val="00933247"/>
    <w:rsid w:val="00934C16"/>
    <w:rsid w:val="00935066"/>
    <w:rsid w:val="00942DC1"/>
    <w:rsid w:val="00942F2C"/>
    <w:rsid w:val="00946557"/>
    <w:rsid w:val="00951097"/>
    <w:rsid w:val="00962259"/>
    <w:rsid w:val="00987ED9"/>
    <w:rsid w:val="009A3271"/>
    <w:rsid w:val="009A6444"/>
    <w:rsid w:val="009B3637"/>
    <w:rsid w:val="009B38EC"/>
    <w:rsid w:val="009C140D"/>
    <w:rsid w:val="009C3008"/>
    <w:rsid w:val="009C483A"/>
    <w:rsid w:val="009C5581"/>
    <w:rsid w:val="009D071C"/>
    <w:rsid w:val="009D232E"/>
    <w:rsid w:val="009D3837"/>
    <w:rsid w:val="009D4312"/>
    <w:rsid w:val="009E3529"/>
    <w:rsid w:val="009F3C4E"/>
    <w:rsid w:val="00A016D6"/>
    <w:rsid w:val="00A061BB"/>
    <w:rsid w:val="00A113A0"/>
    <w:rsid w:val="00A34D75"/>
    <w:rsid w:val="00A37D11"/>
    <w:rsid w:val="00A40027"/>
    <w:rsid w:val="00A40A32"/>
    <w:rsid w:val="00A421D2"/>
    <w:rsid w:val="00A47F37"/>
    <w:rsid w:val="00A54CCC"/>
    <w:rsid w:val="00A64E7E"/>
    <w:rsid w:val="00A7571F"/>
    <w:rsid w:val="00A82B3B"/>
    <w:rsid w:val="00A93E4E"/>
    <w:rsid w:val="00AA219C"/>
    <w:rsid w:val="00AA2562"/>
    <w:rsid w:val="00AC133E"/>
    <w:rsid w:val="00AC1BAC"/>
    <w:rsid w:val="00AC6DD4"/>
    <w:rsid w:val="00AC7E42"/>
    <w:rsid w:val="00AD1225"/>
    <w:rsid w:val="00AD17C3"/>
    <w:rsid w:val="00AD2F7F"/>
    <w:rsid w:val="00B13544"/>
    <w:rsid w:val="00B15BE8"/>
    <w:rsid w:val="00B174E8"/>
    <w:rsid w:val="00B21B78"/>
    <w:rsid w:val="00B2221B"/>
    <w:rsid w:val="00B23129"/>
    <w:rsid w:val="00B27B82"/>
    <w:rsid w:val="00B30966"/>
    <w:rsid w:val="00B334F2"/>
    <w:rsid w:val="00B41388"/>
    <w:rsid w:val="00B471DE"/>
    <w:rsid w:val="00B54620"/>
    <w:rsid w:val="00B5779C"/>
    <w:rsid w:val="00B60966"/>
    <w:rsid w:val="00B64824"/>
    <w:rsid w:val="00B70FB0"/>
    <w:rsid w:val="00B76127"/>
    <w:rsid w:val="00B969F4"/>
    <w:rsid w:val="00BA0936"/>
    <w:rsid w:val="00BA3B39"/>
    <w:rsid w:val="00BA42C9"/>
    <w:rsid w:val="00BA7607"/>
    <w:rsid w:val="00BB2A68"/>
    <w:rsid w:val="00BC02EA"/>
    <w:rsid w:val="00BC2000"/>
    <w:rsid w:val="00BC30E2"/>
    <w:rsid w:val="00BC67F1"/>
    <w:rsid w:val="00BF6AFE"/>
    <w:rsid w:val="00BF708C"/>
    <w:rsid w:val="00BF7A48"/>
    <w:rsid w:val="00BF7A5C"/>
    <w:rsid w:val="00C00FE6"/>
    <w:rsid w:val="00C17774"/>
    <w:rsid w:val="00C26A88"/>
    <w:rsid w:val="00C31839"/>
    <w:rsid w:val="00C341A6"/>
    <w:rsid w:val="00C352FE"/>
    <w:rsid w:val="00C41483"/>
    <w:rsid w:val="00C41810"/>
    <w:rsid w:val="00C500E1"/>
    <w:rsid w:val="00C600C9"/>
    <w:rsid w:val="00C617AD"/>
    <w:rsid w:val="00C64908"/>
    <w:rsid w:val="00C70F4D"/>
    <w:rsid w:val="00C713FE"/>
    <w:rsid w:val="00C72B32"/>
    <w:rsid w:val="00C75587"/>
    <w:rsid w:val="00C76F49"/>
    <w:rsid w:val="00C8145F"/>
    <w:rsid w:val="00C830C0"/>
    <w:rsid w:val="00C919C6"/>
    <w:rsid w:val="00C9376B"/>
    <w:rsid w:val="00C93B8C"/>
    <w:rsid w:val="00C96025"/>
    <w:rsid w:val="00CA02B9"/>
    <w:rsid w:val="00CA195E"/>
    <w:rsid w:val="00CA479B"/>
    <w:rsid w:val="00CA6499"/>
    <w:rsid w:val="00CA7B07"/>
    <w:rsid w:val="00CB0F02"/>
    <w:rsid w:val="00CB369F"/>
    <w:rsid w:val="00CC0B15"/>
    <w:rsid w:val="00CC0E46"/>
    <w:rsid w:val="00CC1541"/>
    <w:rsid w:val="00CC2B63"/>
    <w:rsid w:val="00CD7FD6"/>
    <w:rsid w:val="00CF0AEA"/>
    <w:rsid w:val="00CF235C"/>
    <w:rsid w:val="00D03B70"/>
    <w:rsid w:val="00D046B0"/>
    <w:rsid w:val="00D15BF6"/>
    <w:rsid w:val="00D2245E"/>
    <w:rsid w:val="00D2619B"/>
    <w:rsid w:val="00D30C07"/>
    <w:rsid w:val="00D34EA0"/>
    <w:rsid w:val="00D3524B"/>
    <w:rsid w:val="00D408D3"/>
    <w:rsid w:val="00D43B26"/>
    <w:rsid w:val="00D50EE0"/>
    <w:rsid w:val="00D5530E"/>
    <w:rsid w:val="00D56CC3"/>
    <w:rsid w:val="00D62C27"/>
    <w:rsid w:val="00D77ABC"/>
    <w:rsid w:val="00D962A4"/>
    <w:rsid w:val="00D96EB4"/>
    <w:rsid w:val="00D97421"/>
    <w:rsid w:val="00DA12B8"/>
    <w:rsid w:val="00DA29B6"/>
    <w:rsid w:val="00DA79AB"/>
    <w:rsid w:val="00DB1406"/>
    <w:rsid w:val="00DB4031"/>
    <w:rsid w:val="00DC1688"/>
    <w:rsid w:val="00DC2B04"/>
    <w:rsid w:val="00DC39CC"/>
    <w:rsid w:val="00DC7BC6"/>
    <w:rsid w:val="00DD44BC"/>
    <w:rsid w:val="00DD68C9"/>
    <w:rsid w:val="00DE04D0"/>
    <w:rsid w:val="00DE1B93"/>
    <w:rsid w:val="00DF4DA8"/>
    <w:rsid w:val="00DF555A"/>
    <w:rsid w:val="00DF6267"/>
    <w:rsid w:val="00DF6E03"/>
    <w:rsid w:val="00E0620D"/>
    <w:rsid w:val="00E10B25"/>
    <w:rsid w:val="00E201BC"/>
    <w:rsid w:val="00E20ADA"/>
    <w:rsid w:val="00E21D74"/>
    <w:rsid w:val="00E22A20"/>
    <w:rsid w:val="00E33D6F"/>
    <w:rsid w:val="00E36FEE"/>
    <w:rsid w:val="00E54103"/>
    <w:rsid w:val="00E61DC4"/>
    <w:rsid w:val="00E61FE8"/>
    <w:rsid w:val="00E6610B"/>
    <w:rsid w:val="00E75A20"/>
    <w:rsid w:val="00E77236"/>
    <w:rsid w:val="00E8794B"/>
    <w:rsid w:val="00E9097A"/>
    <w:rsid w:val="00E91CA7"/>
    <w:rsid w:val="00E9226D"/>
    <w:rsid w:val="00E9772D"/>
    <w:rsid w:val="00EA0484"/>
    <w:rsid w:val="00EA1132"/>
    <w:rsid w:val="00EB5D9E"/>
    <w:rsid w:val="00EB6C26"/>
    <w:rsid w:val="00EC1AF1"/>
    <w:rsid w:val="00EC1E0B"/>
    <w:rsid w:val="00EC2C3D"/>
    <w:rsid w:val="00ED4C05"/>
    <w:rsid w:val="00EE774F"/>
    <w:rsid w:val="00EF08E9"/>
    <w:rsid w:val="00EF2620"/>
    <w:rsid w:val="00EF2E7C"/>
    <w:rsid w:val="00F008AA"/>
    <w:rsid w:val="00F01296"/>
    <w:rsid w:val="00F066F3"/>
    <w:rsid w:val="00F141E9"/>
    <w:rsid w:val="00F159D2"/>
    <w:rsid w:val="00F15C68"/>
    <w:rsid w:val="00F26259"/>
    <w:rsid w:val="00F416DF"/>
    <w:rsid w:val="00F44E80"/>
    <w:rsid w:val="00F4618E"/>
    <w:rsid w:val="00F60E16"/>
    <w:rsid w:val="00F65E90"/>
    <w:rsid w:val="00F6757F"/>
    <w:rsid w:val="00F717DC"/>
    <w:rsid w:val="00F7425E"/>
    <w:rsid w:val="00F75977"/>
    <w:rsid w:val="00F8414C"/>
    <w:rsid w:val="00F94296"/>
    <w:rsid w:val="00FA2BB6"/>
    <w:rsid w:val="00FB1274"/>
    <w:rsid w:val="00FB1887"/>
    <w:rsid w:val="00FB2A02"/>
    <w:rsid w:val="00FB5C18"/>
    <w:rsid w:val="00FC2308"/>
    <w:rsid w:val="00FC376D"/>
    <w:rsid w:val="00FC5D02"/>
    <w:rsid w:val="00FC6EAC"/>
    <w:rsid w:val="00FE11CB"/>
    <w:rsid w:val="00FE42B4"/>
    <w:rsid w:val="00FE4BF8"/>
    <w:rsid w:val="064E04CC"/>
    <w:rsid w:val="623C9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hAnsiTheme="majorHAnsi" w:eastAsiaTheme="min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hAnsi="Segoe UI" w:cs="Segoe UI" w:eastAsiaTheme="majorEastAsia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hAnsi="Segoe UI" w:cs="Segoe UI" w:eastAsiaTheme="majorEastAsia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hAnsi="Tahoma" w:cs="Tahoma" w:eastAsiaTheme="majorEastAsi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hAnsiTheme="majorHAnsi" w:eastAsiaTheme="majorEastAsia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hAnsiTheme="majorHAnsi" w:eastAsiaTheme="majorEastAsia" w:cstheme="majorBidi"/>
      <w:i/>
      <w:iCs/>
      <w:caps/>
      <w:color w:val="002060"/>
      <w:spacing w:val="10"/>
      <w:sz w:val="22"/>
      <w:szCs w:val="22"/>
      <w:lang w:bidi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hAnsi="Segoe UI Light" w:eastAsia="Calibri" w:cs="Arial"/>
      <w:bCs/>
      <w:caps/>
      <w:color w:val="A6A6A6" w:themeColor="background1" w:themeShade="A6"/>
      <w:sz w:val="72"/>
      <w:szCs w:val="72"/>
    </w:rPr>
  </w:style>
  <w:style w:type="character" w:styleId="TitleChar" w:customStyle="1">
    <w:name w:val="Title Char"/>
    <w:basedOn w:val="DefaultParagraphFont"/>
    <w:link w:val="Title"/>
    <w:rsid w:val="003504C2"/>
    <w:rPr>
      <w:rFonts w:ascii="Segoe UI Light" w:hAnsi="Segoe UI Light" w:eastAsia="Calibri" w:cs="Arial"/>
      <w:bCs/>
      <w:caps/>
      <w:color w:val="A6A6A6" w:themeColor="background1" w:themeShade="A6"/>
      <w:sz w:val="72"/>
      <w:szCs w:val="72"/>
      <w:lang w:bidi="ar-SA"/>
    </w:rPr>
  </w:style>
  <w:style w:type="paragraph" w:styleId="TitleMatakuliah" w:customStyle="1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styleId="TitlePembahasan" w:customStyle="1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3504C2"/>
    <w:rPr>
      <w:rFonts w:ascii="Segoe UI" w:hAnsi="Segoe UI" w:cs="Segoe UI" w:eastAsiaTheme="majorEastAsia"/>
      <w:b/>
      <w:color w:val="0070C0"/>
      <w:sz w:val="20"/>
      <w:szCs w:val="20"/>
      <w:lang w:val="en-AU" w:bidi="ar-SA"/>
    </w:rPr>
  </w:style>
  <w:style w:type="character" w:styleId="Heading1Char" w:customStyle="1">
    <w:name w:val="Heading 1 Char"/>
    <w:aliases w:val="Heading Bab Char"/>
    <w:basedOn w:val="DefaultParagraphFont"/>
    <w:link w:val="Heading1"/>
    <w:uiPriority w:val="9"/>
    <w:rsid w:val="003504C2"/>
    <w:rPr>
      <w:rFonts w:ascii="Segoe UI" w:hAnsi="Segoe UI" w:cs="Segoe UI" w:eastAsiaTheme="majorEastAsia"/>
      <w:b/>
      <w:bCs/>
      <w:noProof/>
      <w:color w:val="595959" w:themeColor="text1" w:themeTint="A6"/>
      <w:spacing w:val="6"/>
      <w:lang w:val="id-ID" w:bidi="ar-SA"/>
    </w:rPr>
  </w:style>
  <w:style w:type="character" w:styleId="Heading3Char" w:customStyle="1">
    <w:name w:val="Heading 3 Char"/>
    <w:basedOn w:val="DefaultParagraphFont"/>
    <w:link w:val="Heading3"/>
    <w:uiPriority w:val="9"/>
    <w:rsid w:val="003504C2"/>
    <w:rPr>
      <w:rFonts w:ascii="Tahoma" w:hAnsi="Tahoma" w:cs="Tahoma" w:eastAsiaTheme="majorEastAsi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04C2"/>
    <w:rPr>
      <w:rFonts w:ascii="Tahoma" w:hAnsi="Tahoma" w:cs="Tahoma" w:eastAsiaTheme="majorEastAsia"/>
      <w:bCs/>
      <w:color w:val="E36C0A" w:themeColor="accent6" w:themeShade="BF"/>
      <w:sz w:val="20"/>
      <w:szCs w:val="20"/>
      <w:lang w:val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04C2"/>
    <w:rPr>
      <w:rFonts w:ascii="Tahoma" w:hAnsi="Tahoma" w:cs="Tahoma" w:eastAsiaTheme="majorEastAsia"/>
      <w:color w:val="595959" w:themeColor="text1" w:themeTint="A6"/>
      <w:sz w:val="20"/>
      <w:szCs w:val="20"/>
      <w:shd w:val="clear" w:color="auto" w:fill="FFFFFF"/>
      <w:lang w:val="en-AU"/>
    </w:rPr>
  </w:style>
  <w:style w:type="character" w:styleId="Heading6Char" w:customStyle="1">
    <w:name w:val="Heading 6 Char"/>
    <w:basedOn w:val="DefaultParagraphFont"/>
    <w:link w:val="Heading6"/>
    <w:uiPriority w:val="9"/>
    <w:rsid w:val="003504C2"/>
    <w:rPr>
      <w:rFonts w:ascii="Tahoma" w:hAnsi="Tahoma" w:cs="Tahoma" w:eastAsiaTheme="majorEastAsia"/>
      <w:b/>
      <w:bCs/>
      <w:color w:val="E36C0A" w:themeColor="accent6" w:themeShade="BF"/>
      <w:sz w:val="20"/>
      <w:szCs w:val="20"/>
      <w:shd w:val="clear" w:color="auto" w:fill="FFFFF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04C2"/>
    <w:rPr>
      <w:rFonts w:ascii="Tahoma" w:hAnsi="Tahoma" w:cs="Tahoma" w:eastAsiaTheme="majorEastAsia"/>
      <w:color w:val="595959" w:themeColor="text1" w:themeTint="A6"/>
      <w:sz w:val="20"/>
      <w:szCs w:val="20"/>
      <w:shd w:val="clear" w:color="auto" w:fill="FFFFFF"/>
      <w:lang w:val="en-AU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styleId="NoSpacingChar" w:customStyle="1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hAnsiTheme="majorHAnsi" w:eastAsiaTheme="majorEastAsia" w:cstheme="majorBidi"/>
      <w:i/>
      <w:iCs/>
      <w:color w:val="auto"/>
      <w:sz w:val="22"/>
      <w:szCs w:val="22"/>
      <w:lang w:bidi="en-US"/>
    </w:rPr>
  </w:style>
  <w:style w:type="character" w:styleId="QuoteChar" w:customStyle="1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color="632423" w:themeColor="accent2" w:themeShade="80" w:sz="2" w:space="10"/>
        <w:bottom w:val="dotted" w:color="632423" w:themeColor="accent2" w:themeShade="80" w:sz="2" w:space="4"/>
      </w:pBdr>
      <w:spacing w:before="160" w:line="300" w:lineRule="auto"/>
      <w:ind w:left="1440" w:right="1440"/>
    </w:pPr>
    <w:rPr>
      <w:rFonts w:asciiTheme="majorHAnsi" w:hAnsiTheme="majorHAnsi" w:eastAsiaTheme="majorEastAsia" w:cstheme="majorBidi"/>
      <w:caps/>
      <w:color w:val="622423" w:themeColor="accent2" w:themeShade="7F"/>
      <w:spacing w:val="5"/>
      <w:lang w:bidi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hAnsiTheme="minorHAnsi" w:eastAsiaTheme="minorEastAsia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hAnsiTheme="minorHAnsi" w:eastAsiaTheme="minorEastAsia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styleId="NORMALARABIC" w:customStyle="1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styleId="source-code" w:customStyle="1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styleId="NormalNQ" w:customStyle="1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styleId="normalpoint" w:customStyle="1">
    <w:name w:val="normal point"/>
    <w:basedOn w:val="normalnaskahbulletnomor"/>
    <w:rsid w:val="00E22A20"/>
    <w:pPr>
      <w:numPr>
        <w:ilvl w:val="1"/>
      </w:numPr>
    </w:pPr>
  </w:style>
  <w:style w:type="paragraph" w:styleId="NormalCourseOutline" w:customStyle="1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styleId="normalstudiprogram" w:customStyle="1">
    <w:name w:val="normal studi program"/>
    <w:rsid w:val="00B334F2"/>
    <w:pPr>
      <w:jc w:val="right"/>
    </w:pPr>
    <w:rPr>
      <w:rFonts w:ascii="Arial Rounded MT Bold" w:hAnsi="Arial Rounded MT Bold" w:eastAsia="Times New Roman" w:cstheme="minorBidi"/>
      <w:bCs/>
      <w:sz w:val="32"/>
      <w:szCs w:val="20"/>
      <w:lang w:val="en-AU" w:bidi="ar-SA"/>
    </w:rPr>
  </w:style>
  <w:style w:type="paragraph" w:styleId="NormalFROM" w:customStyle="1">
    <w:name w:val="Normal FROM"/>
    <w:basedOn w:val="Normal"/>
    <w:next w:val="NOrmalNaskahBolt"/>
    <w:rsid w:val="00CA479B"/>
  </w:style>
  <w:style w:type="paragraph" w:styleId="NormalNaskah" w:customStyle="1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styleId="NormalTabel" w:customStyle="1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styleId="NOrmalNaskahBolt" w:customStyle="1">
    <w:name w:val="NOrmal Naskah Bolt"/>
    <w:qFormat/>
    <w:rsid w:val="003504C2"/>
    <w:pPr>
      <w:ind w:firstLine="0"/>
    </w:pPr>
    <w:rPr>
      <w:rFonts w:ascii="Microsoft Tai Le" w:hAnsi="Microsoft Tai Le" w:eastAsia="Arial Unicode MS" w:cs="Microsoft Tai Le"/>
      <w:b/>
      <w:spacing w:val="20"/>
      <w:sz w:val="20"/>
      <w:lang w:val="en-AU" w:bidi="ar-SA"/>
    </w:rPr>
  </w:style>
  <w:style w:type="paragraph" w:styleId="normalnaskah2" w:customStyle="1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eastAsia="Arial Unicode MS" w:asciiTheme="minorBidi" w:hAnsiTheme="minorBidi" w:cstheme="minorBidi"/>
      <w:bCs/>
      <w:color w:val="auto"/>
      <w:lang w:val="en-AU"/>
    </w:rPr>
  </w:style>
  <w:style w:type="paragraph" w:styleId="normalnaskahbullet" w:customStyle="1">
    <w:name w:val="normal naskah bullet"/>
    <w:rsid w:val="00B334F2"/>
    <w:pPr>
      <w:numPr>
        <w:numId w:val="1"/>
      </w:numPr>
    </w:pPr>
    <w:rPr>
      <w:rFonts w:eastAsia="Times New Roman" w:asciiTheme="minorBidi" w:hAnsiTheme="minorBidi" w:cstheme="minorBidi"/>
      <w:bCs/>
      <w:sz w:val="20"/>
      <w:szCs w:val="18"/>
      <w:lang w:val="en-AU" w:bidi="ar-SA"/>
    </w:rPr>
  </w:style>
  <w:style w:type="paragraph" w:styleId="normaltabelkol1" w:customStyle="1">
    <w:name w:val="normal tabel kol1"/>
    <w:rsid w:val="00B334F2"/>
    <w:pPr>
      <w:ind w:left="0" w:firstLine="0"/>
      <w:jc w:val="center"/>
    </w:pPr>
    <w:rPr>
      <w:rFonts w:eastAsia="Times New Roman" w:asciiTheme="minorBidi" w:hAnsiTheme="minorBidi" w:cstheme="minorBidi"/>
      <w:bCs/>
      <w:sz w:val="18"/>
      <w:szCs w:val="20"/>
      <w:lang w:val="en-AU" w:bidi="ar-SA"/>
    </w:rPr>
  </w:style>
  <w:style w:type="paragraph" w:styleId="normalLO0" w:customStyle="1">
    <w:name w:val="normal LO"/>
    <w:qFormat/>
    <w:rsid w:val="003504C2"/>
    <w:pPr>
      <w:ind w:firstLine="0"/>
    </w:pPr>
    <w:rPr>
      <w:rFonts w:eastAsia="Times New Roman" w:asciiTheme="minorBidi" w:hAnsiTheme="minorBidi" w:cstheme="minorBidi"/>
      <w:bCs/>
      <w:sz w:val="20"/>
      <w:szCs w:val="18"/>
      <w:lang w:val="en-AU" w:bidi="ar-SA"/>
    </w:rPr>
  </w:style>
  <w:style w:type="paragraph" w:styleId="NormalSignature" w:customStyle="1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hAnsi="Microsoft Tai Le" w:eastAsia="Arial Unicode MS" w:cs="Microsoft Tai Le"/>
      <w:bCs/>
      <w:spacing w:val="20"/>
      <w:sz w:val="20"/>
      <w:lang w:val="en-AU" w:bidi="ar-SA"/>
    </w:rPr>
  </w:style>
  <w:style w:type="paragraph" w:styleId="normaltabelpoin0" w:customStyle="1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styleId="normaltabelsub" w:customStyle="1">
    <w:name w:val="normal tabel sub"/>
    <w:qFormat/>
    <w:rsid w:val="003504C2"/>
    <w:pPr>
      <w:ind w:left="289" w:firstLine="0"/>
    </w:pPr>
    <w:rPr>
      <w:rFonts w:eastAsia="Times New Roman" w:asciiTheme="minorBidi" w:hAnsiTheme="minorBidi" w:cstheme="minorBidi"/>
      <w:bCs/>
      <w:color w:val="0070C0"/>
      <w:sz w:val="18"/>
      <w:szCs w:val="18"/>
      <w:lang w:val="id-ID" w:bidi="ar-SA"/>
    </w:rPr>
  </w:style>
  <w:style w:type="paragraph" w:styleId="normaltabelsupportresource" w:customStyle="1">
    <w:name w:val="normal tabel support resource"/>
    <w:rsid w:val="00B334F2"/>
    <w:pPr>
      <w:numPr>
        <w:numId w:val="2"/>
      </w:numPr>
    </w:pPr>
    <w:rPr>
      <w:rFonts w:eastAsia="Times New Roman" w:asciiTheme="minorBidi" w:hAnsiTheme="minorBidi" w:cstheme="minorBidi"/>
      <w:bCs/>
      <w:color w:val="0070C0"/>
      <w:sz w:val="18"/>
      <w:szCs w:val="18"/>
      <w:lang w:val="id-ID" w:bidi="ar-SA"/>
    </w:rPr>
  </w:style>
  <w:style w:type="paragraph" w:styleId="supportresourse" w:customStyle="1">
    <w:name w:val="support resourse"/>
    <w:rsid w:val="00B334F2"/>
    <w:pPr>
      <w:numPr>
        <w:numId w:val="3"/>
      </w:numPr>
    </w:pPr>
    <w:rPr>
      <w:rFonts w:eastAsia="Times New Roman" w:asciiTheme="minorBidi" w:hAnsiTheme="minorBidi" w:cstheme="minorBidi"/>
      <w:bCs/>
      <w:color w:val="0070C0"/>
      <w:sz w:val="20"/>
      <w:szCs w:val="18"/>
      <w:lang w:val="en-AU" w:bidi="ar-SA"/>
    </w:rPr>
  </w:style>
  <w:style w:type="paragraph" w:styleId="normaltabelheader" w:customStyle="1">
    <w:name w:val="normal tabel header"/>
    <w:qFormat/>
    <w:rsid w:val="003504C2"/>
    <w:pPr>
      <w:ind w:left="0" w:firstLine="0"/>
      <w:jc w:val="center"/>
    </w:pPr>
    <w:rPr>
      <w:rFonts w:eastAsia="+mn-ea" w:asciiTheme="minorBidi" w:hAnsiTheme="minorBidi" w:cstheme="minorBidi"/>
      <w:bCs/>
      <w:smallCaps/>
      <w:sz w:val="20"/>
      <w:szCs w:val="20"/>
      <w:lang w:eastAsia="id-ID" w:bidi="ar-SA"/>
    </w:rPr>
  </w:style>
  <w:style w:type="paragraph" w:styleId="HeadingSubBab" w:customStyle="1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hAnsi="Segoe UI Light" w:eastAsia="Calibri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styleId="HeadingLO" w:customStyle="1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hAnsi="Tw Cen MT Condensed" w:cs="Tahoma" w:eastAsiaTheme="majorEastAsia"/>
      <w:color w:val="808080" w:themeColor="background1" w:themeShade="80"/>
      <w:sz w:val="36"/>
      <w:szCs w:val="36"/>
    </w:rPr>
  </w:style>
  <w:style w:type="paragraph" w:styleId="NaskahReferensi" w:customStyle="1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styleId="NormalLearningObjective" w:customStyle="1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styleId="NormalSignaturPembahasan" w:customStyle="1">
    <w:name w:val="Normal Signatur Pembahasan"/>
    <w:rsid w:val="00B334F2"/>
    <w:pPr>
      <w:jc w:val="right"/>
    </w:pPr>
    <w:rPr>
      <w:rFonts w:ascii="Segoe UI Light" w:hAnsi="Segoe UI Light" w:eastAsia="Arial Unicode MS" w:cs="Microsoft Tai Le"/>
      <w:bCs/>
      <w:noProof/>
      <w:color w:val="002060"/>
      <w:sz w:val="20"/>
      <w:lang w:bidi="ar-SA"/>
    </w:rPr>
  </w:style>
  <w:style w:type="paragraph" w:styleId="NormalNaskahLO" w:customStyle="1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styleId="normalnaskahcoding" w:customStyle="1">
    <w:name w:val="normal naskah coding"/>
    <w:basedOn w:val="HTMLPreformatted"/>
    <w:qFormat/>
    <w:rsid w:val="003504C2"/>
    <w:pPr>
      <w:pBdr>
        <w:top w:val="single" w:color="DDDDDD" w:sz="6" w:space="12"/>
        <w:left w:val="single" w:color="DDDDDD" w:sz="6" w:space="12"/>
        <w:bottom w:val="single" w:color="DDDDDD" w:sz="6" w:space="12"/>
        <w:right w:val="single" w:color="DDDDDD" w:sz="6" w:space="12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styleId="tabelLN" w:customStyle="1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styleId="normalkesimpulan0" w:customStyle="1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styleId="normalkesimpulanitem" w:customStyle="1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styleId="NormalLOdetail" w:customStyle="1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styleId="Headingsubbabsubbab" w:customStyle="1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hAnsi="Segoe UI Semibold" w:eastAsiaTheme="majorEastAsia"/>
      <w:sz w:val="28"/>
      <w:szCs w:val="28"/>
      <w:lang w:val="id-ID"/>
    </w:rPr>
  </w:style>
  <w:style w:type="paragraph" w:styleId="normalnaskah2indo" w:customStyle="1">
    <w:name w:val="normal naskah 2 indo"/>
    <w:rsid w:val="00CA479B"/>
    <w:pPr>
      <w:spacing w:before="120" w:after="120"/>
      <w:ind w:firstLine="0"/>
    </w:pPr>
    <w:rPr>
      <w:rFonts w:eastAsia="Segoe UI" w:asciiTheme="minorBidi" w:hAnsiTheme="minorBidi" w:cstheme="minorBidi"/>
      <w:bCs/>
      <w:color w:val="C00000"/>
      <w:sz w:val="20"/>
      <w:lang w:val="en-GB"/>
    </w:rPr>
  </w:style>
  <w:style w:type="paragraph" w:styleId="NormalGamabr" w:customStyle="1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styleId="normalnaskahbulletnomor" w:customStyle="1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11" w:customStyle="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styleId="Normalwisdom" w:customStyle="1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styleId="normalnaskahdefinisi" w:customStyle="1">
    <w:name w:val="normal naskah definisi"/>
    <w:qFormat/>
    <w:rsid w:val="003504C2"/>
    <w:pPr>
      <w:spacing w:before="220"/>
      <w:ind w:left="1135" w:right="851" w:hanging="284"/>
    </w:pPr>
    <w:rPr>
      <w:rFonts w:eastAsia="Calibri" w:asciiTheme="majorBidi" w:hAnsiTheme="majorBidi"/>
      <w:i/>
      <w:iCs/>
      <w:color w:val="0070C0"/>
      <w:sz w:val="24"/>
      <w:szCs w:val="24"/>
    </w:rPr>
  </w:style>
  <w:style w:type="paragraph" w:styleId="normalnaskahaterjemahan" w:customStyle="1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styleId="normalperintah" w:customStyle="1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styleId="aCOURSE" w:customStyle="1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hAnsi="Times New Roman" w:eastAsia="Calibri" w:cs="Times New Roman"/>
      <w:b/>
      <w:sz w:val="56"/>
      <w:szCs w:val="56"/>
      <w:lang w:bidi="ar-SA"/>
    </w:rPr>
  </w:style>
  <w:style w:type="paragraph" w:styleId="aPOKOKBAHASAN" w:customStyle="1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styleId="aLECTURENOTE" w:customStyle="1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hAnsi="Times New Roman" w:eastAsia="Calibri" w:cs="Times New Roman"/>
      <w:bCs/>
      <w:caps/>
      <w:color w:val="808080" w:themeColor="background1" w:themeShade="80"/>
      <w:sz w:val="72"/>
      <w:szCs w:val="72"/>
      <w:lang w:bidi="ar-SA"/>
    </w:rPr>
  </w:style>
  <w:style w:type="paragraph" w:styleId="aLEARNINGOUTCOME" w:customStyle="1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styleId="aOUTLINEMATERI" w:customStyle="1">
    <w:name w:val="aOUTLINE MATERI"/>
    <w:qFormat/>
    <w:rsid w:val="003504C2"/>
    <w:pPr>
      <w:spacing w:before="360"/>
      <w:ind w:left="0" w:right="-23" w:firstLine="0"/>
    </w:pPr>
    <w:rPr>
      <w:rFonts w:ascii="Tw Cen MT Condensed" w:hAnsi="Tw Cen MT Condensed" w:eastAsia="Calibri"/>
      <w:bCs/>
      <w:color w:val="E36C0A" w:themeColor="accent6" w:themeShade="BF"/>
      <w:sz w:val="32"/>
      <w:szCs w:val="32"/>
      <w:lang w:val="sv-SE" w:bidi="ar-SA"/>
    </w:rPr>
  </w:style>
  <w:style w:type="paragraph" w:styleId="bNormalOutlineMateri" w:customStyle="1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styleId="aCOURSECODE" w:customStyle="1">
    <w:name w:val="aCOURSE CODE"/>
    <w:next w:val="NormalNaskah"/>
    <w:rsid w:val="00B334F2"/>
    <w:pPr>
      <w:ind w:left="0" w:firstLine="0"/>
      <w:jc w:val="center"/>
    </w:pPr>
    <w:rPr>
      <w:rFonts w:ascii="Times New Roman" w:hAnsi="Times New Roman" w:eastAsia="Calibri" w:cs="Times New Roman"/>
      <w:b/>
      <w:sz w:val="56"/>
      <w:szCs w:val="56"/>
      <w:lang w:bidi="ar-SA"/>
    </w:rPr>
  </w:style>
  <w:style w:type="paragraph" w:styleId="aWEEK" w:customStyle="1">
    <w:name w:val="aWEEK"/>
    <w:next w:val="aPOKOKBAHASAN"/>
    <w:rsid w:val="00B334F2"/>
    <w:pPr>
      <w:ind w:left="0" w:firstLine="0"/>
      <w:jc w:val="center"/>
    </w:pPr>
    <w:rPr>
      <w:rFonts w:ascii="Times New Roman" w:hAnsi="Times New Roman" w:eastAsia="Calibri" w:cstheme="minorBidi"/>
      <w:b/>
      <w:bCs/>
      <w:sz w:val="56"/>
      <w:szCs w:val="56"/>
      <w:lang w:bidi="ar-SA"/>
    </w:rPr>
  </w:style>
  <w:style w:type="paragraph" w:styleId="NormalSimpulan" w:customStyle="1">
    <w:name w:val="Normal Simpulan"/>
    <w:qFormat/>
    <w:rsid w:val="003504C2"/>
    <w:pPr>
      <w:numPr>
        <w:numId w:val="17"/>
      </w:numPr>
      <w:spacing w:after="240"/>
      <w:jc w:val="left"/>
    </w:pPr>
    <w:rPr>
      <w:rFonts w:eastAsia="Calibri" w:asciiTheme="majorBidi" w:hAnsiTheme="majorBidi"/>
      <w:sz w:val="24"/>
      <w:lang w:bidi="ar-SA"/>
    </w:rPr>
  </w:style>
  <w:style w:type="paragraph" w:styleId="NormalLearningOutcome" w:customStyle="1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styleId="NAskahGambar" w:customStyle="1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styleId="HEadingLOtips" w:customStyle="1">
    <w:name w:val="HEading LO tips"/>
    <w:qFormat/>
    <w:rsid w:val="003504C2"/>
    <w:pPr>
      <w:ind w:left="1134"/>
      <w:jc w:val="left"/>
    </w:pPr>
    <w:rPr>
      <w:rFonts w:ascii="Segoe UI Semibold" w:hAnsi="Segoe UI Semibold" w:eastAsiaTheme="majorEastAsia"/>
      <w:color w:val="984806" w:themeColor="accent6" w:themeShade="80"/>
      <w:sz w:val="24"/>
      <w:szCs w:val="24"/>
    </w:rPr>
  </w:style>
  <w:style w:type="paragraph" w:styleId="normalnaskahtips" w:customStyle="1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styleId="NormalNaskahnumber" w:customStyle="1">
    <w:name w:val="Normal Naskah number"/>
    <w:qFormat/>
    <w:rsid w:val="00EB5D9E"/>
    <w:pPr>
      <w:numPr>
        <w:numId w:val="19"/>
      </w:numPr>
      <w:spacing w:after="120"/>
    </w:pPr>
    <w:rPr>
      <w:rFonts w:ascii="Tahoma" w:hAnsi="Tahoma" w:eastAsia="Calibri"/>
      <w:sz w:val="20"/>
      <w:szCs w:val="24"/>
    </w:rPr>
  </w:style>
  <w:style w:type="paragraph" w:styleId="Headingsubsubsub" w:customStyle="1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styleId="NormalNaskahSegeo" w:customStyle="1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eastAsia="Calibri" w:asciiTheme="minorBidi" w:hAnsiTheme="minorBidi" w:cstheme="minorBidi"/>
      <w:color w:val="595959" w:themeColor="text1" w:themeTint="A6"/>
      <w:spacing w:val="8"/>
    </w:rPr>
  </w:style>
  <w:style w:type="paragraph" w:styleId="noemalnaskahdetail2" w:customStyle="1">
    <w:name w:val="noemal naskah detail2"/>
    <w:next w:val="NormalNaskah"/>
    <w:rsid w:val="00B334F2"/>
    <w:pPr>
      <w:spacing w:after="240"/>
      <w:ind w:left="1287" w:hanging="11"/>
    </w:pPr>
    <w:rPr>
      <w:rFonts w:eastAsia="Calibri" w:asciiTheme="majorBidi" w:hAnsiTheme="majorBidi"/>
      <w:sz w:val="24"/>
      <w:szCs w:val="24"/>
    </w:rPr>
  </w:style>
  <w:style w:type="paragraph" w:styleId="NormalNaskahDetail" w:customStyle="1">
    <w:name w:val="Normal Naskah Detail"/>
    <w:next w:val="NormalNaskah"/>
    <w:rsid w:val="00B334F2"/>
    <w:pPr>
      <w:ind w:left="1701" w:firstLine="0"/>
    </w:pPr>
    <w:rPr>
      <w:rFonts w:eastAsia="Calibri" w:asciiTheme="majorBid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hAnsi="Arial Unicode MS" w:eastAsia="Arial Unicode MS" w:cs="Arial Unicode MS"/>
      <w:noProof/>
      <w:color w:val="0070C0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styleId="NormalReference" w:customStyle="1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styleId="NORMALLO1" w:customStyle="1">
    <w:name w:val="NORMAL LO"/>
    <w:basedOn w:val="NormalNaskahLO"/>
    <w:next w:val="Normal"/>
    <w:qFormat/>
    <w:rsid w:val="003504C2"/>
    <w:rPr>
      <w:lang w:bidi="en-US"/>
    </w:rPr>
  </w:style>
  <w:style w:type="paragraph" w:styleId="NormalTIPs" w:customStyle="1">
    <w:name w:val="Normal TIPs"/>
    <w:qFormat/>
    <w:rsid w:val="003504C2"/>
    <w:pPr>
      <w:shd w:val="clear" w:color="auto" w:fill="F5F7F8"/>
      <w:spacing w:before="150"/>
    </w:pPr>
    <w:rPr>
      <w:rFonts w:ascii="Arial" w:hAnsi="Arial" w:cs="Arial" w:eastAsiaTheme="majorEastAsia"/>
      <w:color w:val="E36C0A" w:themeColor="accent6" w:themeShade="BF"/>
      <w:sz w:val="21"/>
      <w:szCs w:val="21"/>
      <w:lang w:bidi="ar-SA"/>
    </w:rPr>
  </w:style>
  <w:style w:type="paragraph" w:styleId="NormalKesimpulan" w:customStyle="1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styleId="JudulBAB" w:customStyle="1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hAnsi="Segoe UI Semibold" w:cs="Microsoft Tai Le" w:eastAsiaTheme="majorEastAsia"/>
      <w:smallCaps/>
      <w:noProof/>
      <w:color w:val="0070C0"/>
      <w:spacing w:val="6"/>
      <w:sz w:val="32"/>
      <w:szCs w:val="32"/>
      <w:lang w:bidi="ar-SA"/>
    </w:rPr>
  </w:style>
  <w:style w:type="paragraph" w:styleId="JudulSUBBAB1" w:customStyle="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hAnsi="Segoe UI" w:cs="Segoe UI" w:eastAsiaTheme="majorEastAsia"/>
      <w:b/>
      <w:color w:val="002060"/>
      <w:spacing w:val="6"/>
      <w:sz w:val="20"/>
      <w:szCs w:val="20"/>
      <w:lang w:val="en-AU" w:bidi="ar-SA"/>
    </w:rPr>
  </w:style>
  <w:style w:type="paragraph" w:styleId="GAMBAR" w:customStyle="1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styleId="normalpoint0" w:customStyle="1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styleId="GambarTeks" w:customStyle="1">
    <w:name w:val="Gambar Teks"/>
    <w:qFormat/>
    <w:rsid w:val="003504C2"/>
    <w:pPr>
      <w:numPr>
        <w:numId w:val="22"/>
      </w:numPr>
      <w:spacing w:after="240"/>
      <w:jc w:val="center"/>
    </w:pPr>
    <w:rPr>
      <w:rFonts w:eastAsia="Times New Roman" w:asciiTheme="minorHAnsi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styleId="Style1" w:customStyle="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styleId="normaltabelpoin-poin" w:customStyle="1">
    <w:name w:val="normal tabel poin-poin"/>
    <w:qFormat/>
    <w:rsid w:val="003504C2"/>
    <w:pPr>
      <w:numPr>
        <w:numId w:val="23"/>
      </w:numPr>
    </w:pPr>
    <w:rPr>
      <w:rFonts w:eastAsia="Times New Roman" w:asciiTheme="minorBidi" w:hAnsiTheme="minorBidi" w:cstheme="minorBidi"/>
      <w:bCs/>
      <w:color w:val="000000" w:themeColor="text1"/>
      <w:sz w:val="20"/>
      <w:szCs w:val="20"/>
      <w:lang w:val="id-ID" w:bidi="ar-SA"/>
    </w:rPr>
  </w:style>
  <w:style w:type="paragraph" w:styleId="NormalBOLD" w:customStyle="1">
    <w:name w:val="Normal BOLD"/>
    <w:qFormat/>
    <w:rsid w:val="003504C2"/>
    <w:pPr>
      <w:spacing w:before="240" w:after="120"/>
      <w:ind w:left="1134"/>
    </w:pPr>
    <w:rPr>
      <w:rFonts w:ascii="Segoe UI" w:hAnsi="Segoe UI" w:eastAsia="Times New Roman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styleId="H-TitleMateriBAgian" w:customStyle="1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hAnsi="Tahoma" w:cs="Tahoma" w:eastAsiaTheme="majorEastAsia"/>
      <w:noProof/>
      <w:color w:val="0070C0"/>
      <w:spacing w:val="6"/>
      <w:sz w:val="32"/>
      <w:szCs w:val="32"/>
      <w:lang w:bidi="ar-SA"/>
    </w:rPr>
  </w:style>
  <w:style w:type="paragraph" w:styleId="SubJudul" w:customStyle="1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hAnsi="Times New Roman" w:eastAsia="Times New Roman" w:cs="Times New Roman"/>
      <w:b/>
      <w:color w:val="auto"/>
      <w:sz w:val="26"/>
      <w:szCs w:val="26"/>
      <w:lang w:val="id-ID"/>
    </w:rPr>
  </w:style>
  <w:style w:type="character" w:styleId="SubJudulChar" w:customStyle="1">
    <w:name w:val="Sub Judul Char"/>
    <w:basedOn w:val="DefaultParagraphFont"/>
    <w:link w:val="SubJudul"/>
    <w:rsid w:val="003504C2"/>
    <w:rPr>
      <w:rFonts w:ascii="Times New Roman" w:hAnsi="Times New Roman" w:eastAsia="Times New Roman" w:cs="Times New Roman"/>
      <w:b/>
      <w:sz w:val="26"/>
      <w:szCs w:val="26"/>
      <w:lang w:val="id-ID" w:bidi="ar-SA"/>
    </w:rPr>
  </w:style>
  <w:style w:type="paragraph" w:styleId="NaskahReferensiAPA" w:customStyle="1">
    <w:name w:val="Naskah Referensi APA"/>
    <w:qFormat/>
    <w:rsid w:val="003504C2"/>
    <w:pPr>
      <w:spacing w:after="240"/>
      <w:ind w:left="1134" w:hanging="1134"/>
    </w:pPr>
    <w:rPr>
      <w:rFonts w:ascii="Tahoma" w:hAnsi="Tahoma" w:eastAsia="Calibri" w:cs="Tahoma"/>
      <w:color w:val="4A442A" w:themeColor="background2" w:themeShade="40"/>
      <w:spacing w:val="6"/>
      <w:sz w:val="20"/>
      <w:szCs w:val="20"/>
      <w:lang w:val="id-ID" w:bidi="ar-SA"/>
    </w:rPr>
  </w:style>
  <w:style w:type="paragraph" w:styleId="BDW" w:customStyle="1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hAnsi="Segoe UI" w:eastAsia="Quattrocento Sans" w:cs="Segoe UI"/>
      <w:noProof/>
      <w:color w:val="A6A6A6" w:themeColor="background1" w:themeShade="A6"/>
      <w:sz w:val="16"/>
      <w:szCs w:val="16"/>
    </w:rPr>
  </w:style>
  <w:style w:type="paragraph" w:styleId="NormalListLis" w:customStyle="1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styleId="bormalteks" w:customStyle="1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styleId="NormalKecil" w:customStyle="1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styleId="HeadingObjective" w:customStyle="1">
    <w:name w:val="Heading Objective"/>
    <w:qFormat/>
    <w:rsid w:val="003504C2"/>
    <w:pPr>
      <w:spacing w:before="360"/>
      <w:ind w:left="0" w:right="-23" w:firstLine="0"/>
    </w:pPr>
    <w:rPr>
      <w:rFonts w:ascii="Tw Cen MT Condensed" w:hAnsi="Tw Cen MT Condensed" w:eastAsia="Calibri"/>
      <w:bCs/>
      <w:color w:val="E36C0A" w:themeColor="accent6" w:themeShade="BF"/>
      <w:sz w:val="32"/>
      <w:szCs w:val="32"/>
      <w:lang w:val="sv-SE" w:bidi="ar-SA"/>
    </w:rPr>
  </w:style>
  <w:style w:type="paragraph" w:styleId="normalsignatureNama" w:customStyle="1">
    <w:name w:val="normal signature Nama"/>
    <w:qFormat/>
    <w:rsid w:val="003504C2"/>
    <w:pPr>
      <w:spacing w:before="240"/>
      <w:ind w:left="0" w:firstLine="0"/>
    </w:pPr>
    <w:rPr>
      <w:rFonts w:ascii="Segoe UI" w:hAnsi="Segoe UI" w:eastAsia="Arial Unicode MS" w:cs="Segoe UI"/>
      <w:bCs/>
      <w:color w:val="403152" w:themeColor="accent4" w:themeShade="80"/>
      <w:sz w:val="20"/>
      <w:lang w:val="en-AU" w:bidi="ar-SA"/>
    </w:rPr>
  </w:style>
  <w:style w:type="paragraph" w:styleId="NormalTabelPoin" w:customStyle="1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styleId="NormalValid" w:customStyle="1">
    <w:name w:val="Normal (Valid)"/>
    <w:basedOn w:val="Normal"/>
    <w:qFormat/>
    <w:rsid w:val="003504C2"/>
    <w:rPr>
      <w:color w:val="7030A0"/>
    </w:rPr>
  </w:style>
  <w:style w:type="paragraph" w:styleId="NormalNaskah0" w:customStyle="1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eastAsia="Arial Unicode MS" w:asciiTheme="minorBidi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styleId="NormalTabel0" w:customStyle="1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styleId="NormalLO" w:customStyle="1">
    <w:name w:val="Normal LO"/>
    <w:qFormat/>
    <w:rsid w:val="003504C2"/>
    <w:pPr>
      <w:numPr>
        <w:numId w:val="25"/>
      </w:numPr>
      <w:spacing w:after="120"/>
    </w:pPr>
    <w:rPr>
      <w:rFonts w:eastAsia="Arial Unicode MS" w:asciiTheme="minorBidi" w:hAnsiTheme="minorBidi" w:cstheme="minorBidi"/>
      <w:color w:val="7F7F7F" w:themeColor="text1" w:themeTint="80"/>
      <w:spacing w:val="10"/>
      <w:lang w:val="id-ID" w:bidi="ar-SA"/>
    </w:rPr>
  </w:style>
  <w:style w:type="paragraph" w:styleId="NormalOUTLINEMATERI" w:customStyle="1">
    <w:name w:val="Normal(OUTLINE MATERI"/>
    <w:qFormat/>
    <w:rsid w:val="003504C2"/>
    <w:pPr>
      <w:spacing w:before="360"/>
      <w:ind w:left="0" w:right="-23" w:firstLine="0"/>
    </w:pPr>
    <w:rPr>
      <w:rFonts w:ascii="Tw Cen MT Condensed" w:hAnsi="Tw Cen MT Condensed" w:eastAsia="Calibri"/>
      <w:bCs/>
      <w:color w:val="E36C0A" w:themeColor="accent6" w:themeShade="BF"/>
      <w:sz w:val="32"/>
      <w:szCs w:val="32"/>
      <w:lang w:val="sv-SE" w:bidi="ar-SA"/>
    </w:rPr>
  </w:style>
  <w:style w:type="paragraph" w:styleId="NormalNaskahDetail0" w:customStyle="1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hAnsi="Tahoma" w:eastAsia="Calibri"/>
      <w:sz w:val="20"/>
      <w:szCs w:val="24"/>
      <w:lang w:val="id-ID"/>
    </w:rPr>
  </w:style>
  <w:style w:type="paragraph" w:styleId="normalauthor" w:customStyle="1">
    <w:name w:val="normal author"/>
    <w:rsid w:val="003504C2"/>
    <w:pPr>
      <w:spacing w:after="240"/>
      <w:ind w:left="1701"/>
    </w:pPr>
    <w:rPr>
      <w:rFonts w:eastAsia="Calibri" w:asciiTheme="majorBidi" w:hAnsiTheme="majorBidi"/>
      <w:color w:val="002060"/>
    </w:rPr>
  </w:style>
  <w:style w:type="paragraph" w:styleId="NormalOUTLINEMATERI0" w:customStyle="1">
    <w:name w:val="Normal (OUTLINE MATERI)"/>
    <w:rsid w:val="003504C2"/>
    <w:pPr>
      <w:spacing w:before="360"/>
      <w:ind w:left="0" w:right="-23" w:firstLine="0"/>
    </w:pPr>
    <w:rPr>
      <w:rFonts w:ascii="Tw Cen MT Condensed" w:hAnsi="Tw Cen MT Condensed" w:eastAsia="Calibri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NormalWeb">
    <w:name w:val="Normal (Web)"/>
    <w:basedOn w:val="Normal"/>
    <w:uiPriority w:val="99"/>
    <w:unhideWhenUsed/>
    <w:rsid w:val="001E070B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E070B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1E070B"/>
  </w:style>
  <w:style w:type="character" w:styleId="hljs-class" w:customStyle="1">
    <w:name w:val="hljs-class"/>
    <w:basedOn w:val="DefaultParagraphFont"/>
    <w:rsid w:val="001E070B"/>
  </w:style>
  <w:style w:type="character" w:styleId="hljs-type" w:customStyle="1">
    <w:name w:val="hljs-type"/>
    <w:basedOn w:val="DefaultParagraphFont"/>
    <w:rsid w:val="001E070B"/>
  </w:style>
  <w:style w:type="character" w:styleId="hljs-number" w:customStyle="1">
    <w:name w:val="hljs-number"/>
    <w:basedOn w:val="DefaultParagraphFont"/>
    <w:rsid w:val="001E070B"/>
  </w:style>
  <w:style w:type="character" w:styleId="hljs-meta" w:customStyle="1">
    <w:name w:val="hljs-meta"/>
    <w:basedOn w:val="DefaultParagraphFont"/>
    <w:rsid w:val="001E070B"/>
  </w:style>
  <w:style w:type="character" w:styleId="hljs-string" w:customStyle="1">
    <w:name w:val="hljs-string"/>
    <w:basedOn w:val="DefaultParagraphFont"/>
    <w:rsid w:val="001E070B"/>
  </w:style>
  <w:style w:type="character" w:styleId="hljs-title" w:customStyle="1">
    <w:name w:val="hljs-title"/>
    <w:basedOn w:val="DefaultParagraphFont"/>
    <w:rsid w:val="001E070B"/>
  </w:style>
  <w:style w:type="character" w:styleId="hljs-params" w:customStyle="1">
    <w:name w:val="hljs-params"/>
    <w:basedOn w:val="DefaultParagraphFont"/>
    <w:rsid w:val="001E070B"/>
  </w:style>
  <w:style w:type="character" w:styleId="hljs-builtin" w:customStyle="1">
    <w:name w:val="hljs-built_in"/>
    <w:basedOn w:val="DefaultParagraphFont"/>
    <w:rsid w:val="001E070B"/>
  </w:style>
  <w:style w:type="table" w:styleId="PlainTable2">
    <w:name w:val="Plain Table 2"/>
    <w:basedOn w:val="TableNormal"/>
    <w:uiPriority w:val="42"/>
    <w:rsid w:val="005145C5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64745860" /><Relationship Type="http://schemas.openxmlformats.org/officeDocument/2006/relationships/image" Target="/media/image3.png" Id="rId1885511485" /><Relationship Type="http://schemas.openxmlformats.org/officeDocument/2006/relationships/image" Target="/media/image4.png" Id="rId55059120" /><Relationship Type="http://schemas.openxmlformats.org/officeDocument/2006/relationships/image" Target="/media/image5.png" Id="rId1576241600" /><Relationship Type="http://schemas.openxmlformats.org/officeDocument/2006/relationships/image" Target="/media/image6.png" Id="rId819979007" /><Relationship Type="http://schemas.openxmlformats.org/officeDocument/2006/relationships/image" Target="/media/image7.png" Id="rId134862048" /><Relationship Type="http://schemas.openxmlformats.org/officeDocument/2006/relationships/image" Target="/media/image8.png" Id="rId1335428585" /><Relationship Type="http://schemas.openxmlformats.org/officeDocument/2006/relationships/hyperlink" Target="https://chatgpt.com/c/6acb8807-00c0-83ec-8ab6-59206db29111" TargetMode="External" Id="R852cc8def8534a5e" /><Relationship Type="http://schemas.openxmlformats.org/officeDocument/2006/relationships/hyperlink" Target="https://canva.link/ecbjc09pjuu540w" TargetMode="External" Id="R7a3d5f4b4bb744d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2F5EF-DE01-47E6-A48D-2EFD6AD24B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LECTURE NOTES ES</ap:Template>
  <ap:Application>Microsoft Word for the web</ap:Application>
  <ap:DocSecurity>0</ap:DocSecurity>
  <ap:ScaleCrop>false</ap:ScaleCrop>
  <ap:Company>UBiNUS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LECTURE NOTES</dc:title>
  <dc:creator>HP440G2</dc:creator>
  <lastModifiedBy>CHANDRA PERDIANSYAH</lastModifiedBy>
  <revision>201</revision>
  <dcterms:created xsi:type="dcterms:W3CDTF">2017-04-04T03:39:00.0000000Z</dcterms:created>
  <dcterms:modified xsi:type="dcterms:W3CDTF">2026-10-11T21:51:30.8256520Z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a72b2e8ee32be168c6e0793225163d9e59c42b240b5c659dcba60ef1363d1b24</vt:lpwstr>
  </property>
</Properties>
</file>